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AD5" w:rsidRDefault="008328BE" w:rsidP="00140FB3">
      <w:pPr>
        <w:pStyle w:val="Puesto"/>
        <w:jc w:val="right"/>
        <w:rPr>
          <w:rFonts w:ascii="Century Gothic" w:hAnsi="Century Gothic"/>
          <w:noProof/>
          <w:color w:val="B01513"/>
          <w:lang w:val="es-ES"/>
        </w:rPr>
      </w:pPr>
      <w:r w:rsidRPr="008328BE">
        <w:rPr>
          <w:rFonts w:ascii="Century Gothic" w:hAnsi="Century Gothic"/>
          <w:noProof/>
          <w:color w:val="B01513"/>
          <w:lang w:val="es-ES" w:eastAsia="es-ES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C961E45" wp14:editId="4613F14B">
                <wp:simplePos x="0" y="0"/>
                <wp:positionH relativeFrom="column">
                  <wp:posOffset>-238760</wp:posOffset>
                </wp:positionH>
                <wp:positionV relativeFrom="paragraph">
                  <wp:posOffset>-124460</wp:posOffset>
                </wp:positionV>
                <wp:extent cx="438150" cy="438150"/>
                <wp:effectExtent l="19050" t="19050" r="19050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9F990" id="Rectángulo 24" o:spid="_x0000_s1026" style="position:absolute;margin-left:-18.8pt;margin-top:-9.8pt;width:34.5pt;height:34.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" fillcolor="#e6b729 [3206]" strokecolor="#e6b729 [3206]" strokeweight="2.25pt">
                <v:stroke endcap="round"/>
              </v:rect>
            </w:pict>
          </mc:Fallback>
        </mc:AlternateContent>
      </w:r>
      <w:r w:rsidRPr="008328BE">
        <w:rPr>
          <w:rFonts w:ascii="Century Gothic" w:hAnsi="Century Gothic"/>
          <w:noProof/>
          <w:color w:val="B01513"/>
          <w:lang w:val="es-ES" w:eastAsia="es-ES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61C94E1" wp14:editId="11882BEC">
                <wp:simplePos x="0" y="0"/>
                <wp:positionH relativeFrom="column">
                  <wp:posOffset>-534035</wp:posOffset>
                </wp:positionH>
                <wp:positionV relativeFrom="paragraph">
                  <wp:posOffset>-448310</wp:posOffset>
                </wp:positionV>
                <wp:extent cx="590550" cy="590550"/>
                <wp:effectExtent l="19050" t="19050" r="1905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C36CD" id="Rectángulo 23" o:spid="_x0000_s1026" style="position:absolute;margin-left:-42.05pt;margin-top:-35.3pt;width:46.5pt;height:46.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" fillcolor="#ea6312 [3205]" strokecolor="#ea6312 [3205]" strokeweight="2.25pt">
                <v:stroke endcap="round"/>
              </v:rect>
            </w:pict>
          </mc:Fallback>
        </mc:AlternateContent>
      </w:r>
      <w:r w:rsidRPr="008328BE">
        <w:rPr>
          <w:rFonts w:ascii="Century Gothic" w:hAnsi="Century Gothic"/>
          <w:noProof/>
          <w:color w:val="B01513"/>
          <w:lang w:val="es-ES" w:eastAsia="es-ES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3009A858" wp14:editId="7D8C06DD">
                <wp:simplePos x="0" y="0"/>
                <wp:positionH relativeFrom="column">
                  <wp:posOffset>-904875</wp:posOffset>
                </wp:positionH>
                <wp:positionV relativeFrom="paragraph">
                  <wp:posOffset>-904875</wp:posOffset>
                </wp:positionV>
                <wp:extent cx="838200" cy="838200"/>
                <wp:effectExtent l="19050" t="19050" r="19050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A7BD6" id="Rectángulo 20" o:spid="_x0000_s1026" style="position:absolute;margin-left:-71.25pt;margin-top:-71.25pt;width:66pt;height:66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" fillcolor="#b01513 [3204]" strokecolor="#b01513 [3204]" strokeweight="2.25pt">
                <v:stroke endcap="round"/>
              </v:rect>
            </w:pict>
          </mc:Fallback>
        </mc:AlternateContent>
      </w:r>
      <w:r>
        <w:rPr>
          <w:rFonts w:ascii="Century Gothic" w:hAnsi="Century Gothic"/>
          <w:noProof/>
          <w:color w:val="B01513"/>
          <w:lang w:val="es-ES"/>
        </w:rPr>
        <w:t>Manual de</w:t>
      </w:r>
      <w:r w:rsidR="00C06B05">
        <w:rPr>
          <w:rFonts w:ascii="Century Gothic" w:hAnsi="Century Gothic"/>
          <w:noProof/>
          <w:color w:val="B01513"/>
          <w:lang w:val="es-ES"/>
        </w:rPr>
        <w:t>l Programa para el fortalecimiento de la información para la investigación</w:t>
      </w:r>
      <w:r>
        <w:rPr>
          <w:rFonts w:ascii="Century Gothic" w:hAnsi="Century Gothic"/>
          <w:noProof/>
          <w:color w:val="B01513"/>
          <w:lang w:val="es-ES"/>
        </w:rPr>
        <w:t xml:space="preserve"> </w:t>
      </w:r>
      <w:r w:rsidR="00C06B05">
        <w:rPr>
          <w:rFonts w:ascii="Century Gothic" w:hAnsi="Century Gothic"/>
          <w:noProof/>
          <w:color w:val="B01513"/>
          <w:lang w:val="es-ES"/>
        </w:rPr>
        <w:t>(</w:t>
      </w:r>
      <w:r>
        <w:rPr>
          <w:rFonts w:ascii="Century Gothic" w:hAnsi="Century Gothic"/>
          <w:noProof/>
          <w:color w:val="B01513"/>
          <w:lang w:val="es-ES"/>
        </w:rPr>
        <w:t>PERii</w:t>
      </w:r>
      <w:r w:rsidR="00C06B05">
        <w:rPr>
          <w:rFonts w:ascii="Century Gothic" w:hAnsi="Century Gothic"/>
          <w:noProof/>
          <w:color w:val="B01513"/>
          <w:lang w:val="es-ES"/>
        </w:rPr>
        <w:t>)</w:t>
      </w:r>
    </w:p>
    <w:p w:rsidR="00140FB3" w:rsidRDefault="00140FB3" w:rsidP="00140FB3">
      <w:pPr>
        <w:jc w:val="right"/>
        <w:rPr>
          <w:lang w:val="es-ES"/>
        </w:rPr>
      </w:pPr>
    </w:p>
    <w:p w:rsidR="00140FB3" w:rsidRDefault="00140FB3" w:rsidP="00140FB3">
      <w:pPr>
        <w:jc w:val="right"/>
        <w:rPr>
          <w:lang w:val="es-ES"/>
        </w:rPr>
      </w:pPr>
    </w:p>
    <w:p w:rsidR="00140FB3" w:rsidRPr="00140FB3" w:rsidRDefault="00140FB3" w:rsidP="00140FB3">
      <w:pPr>
        <w:spacing w:after="0" w:line="240" w:lineRule="auto"/>
        <w:jc w:val="right"/>
        <w:rPr>
          <w:rFonts w:asciiTheme="majorHAnsi" w:hAnsiTheme="majorHAnsi"/>
          <w:color w:val="B01513"/>
          <w:sz w:val="26"/>
          <w:szCs w:val="26"/>
          <w:lang w:val="es-ES"/>
        </w:rPr>
      </w:pPr>
      <w:r w:rsidRPr="00140FB3">
        <w:rPr>
          <w:rFonts w:asciiTheme="majorHAnsi" w:hAnsiTheme="majorHAnsi"/>
          <w:color w:val="B01513"/>
          <w:sz w:val="26"/>
          <w:szCs w:val="26"/>
          <w:lang w:val="es-ES"/>
        </w:rPr>
        <w:t>Ing. Michel Roberto Traña Tablada</w:t>
      </w:r>
    </w:p>
    <w:p w:rsidR="00140FB3" w:rsidRPr="00140FB3" w:rsidRDefault="00C756DA" w:rsidP="00140FB3">
      <w:pPr>
        <w:spacing w:after="0" w:line="240" w:lineRule="auto"/>
        <w:jc w:val="right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Responsable de Laboratorio Biblioteca</w:t>
      </w:r>
    </w:p>
    <w:p w:rsidR="00140FB3" w:rsidRPr="008447CB" w:rsidRDefault="00C63419" w:rsidP="00140FB3">
      <w:pPr>
        <w:spacing w:after="0" w:line="240" w:lineRule="auto"/>
        <w:jc w:val="right"/>
        <w:rPr>
          <w:sz w:val="20"/>
          <w:szCs w:val="20"/>
          <w:lang w:val="es-ES"/>
        </w:rPr>
      </w:pPr>
      <w:hyperlink r:id="rId9" w:history="1">
        <w:r w:rsidR="00140FB3" w:rsidRPr="008447CB">
          <w:rPr>
            <w:rStyle w:val="Hipervnculo"/>
            <w:color w:val="auto"/>
            <w:sz w:val="20"/>
            <w:szCs w:val="20"/>
            <w:u w:val="none"/>
            <w:lang w:val="es-ES"/>
          </w:rPr>
          <w:t>mtraatabladaa94@gmail.com</w:t>
        </w:r>
      </w:hyperlink>
    </w:p>
    <w:p w:rsidR="00140FB3" w:rsidRPr="00EF7010" w:rsidRDefault="008447CB" w:rsidP="00140FB3">
      <w:pPr>
        <w:jc w:val="right"/>
        <w:rPr>
          <w:sz w:val="20"/>
          <w:szCs w:val="20"/>
          <w:lang w:val="es-ES"/>
        </w:rPr>
      </w:pPr>
      <w:r w:rsidRPr="00EF7010">
        <w:rPr>
          <w:sz w:val="20"/>
          <w:szCs w:val="20"/>
          <w:lang w:val="es-ES"/>
        </w:rPr>
        <w:t>8367 1719 / 8590 0017</w:t>
      </w:r>
    </w:p>
    <w:p w:rsidR="00C06B05" w:rsidRDefault="00457D36" w:rsidP="00140FB3">
      <w:pPr>
        <w:jc w:val="right"/>
        <w:rPr>
          <w:sz w:val="20"/>
          <w:szCs w:val="20"/>
          <w:lang w:val="es-ES"/>
        </w:rPr>
      </w:pPr>
      <w:r>
        <w:rPr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52096" behindDoc="0" locked="0" layoutInCell="1" allowOverlap="1" wp14:anchorId="7FF056C0" wp14:editId="423CF75D">
            <wp:simplePos x="0" y="0"/>
            <wp:positionH relativeFrom="margin">
              <wp:posOffset>2209800</wp:posOffset>
            </wp:positionH>
            <wp:positionV relativeFrom="margin">
              <wp:posOffset>4011617</wp:posOffset>
            </wp:positionV>
            <wp:extent cx="1524000" cy="20859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p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5B99" w:rsidRDefault="00085B99" w:rsidP="00140FB3">
      <w:pPr>
        <w:jc w:val="right"/>
        <w:rPr>
          <w:sz w:val="20"/>
          <w:szCs w:val="20"/>
          <w:lang w:val="es-ES"/>
        </w:rPr>
      </w:pPr>
    </w:p>
    <w:p w:rsidR="00085B99" w:rsidRDefault="00085B99" w:rsidP="00140FB3">
      <w:pPr>
        <w:jc w:val="right"/>
        <w:rPr>
          <w:sz w:val="20"/>
          <w:szCs w:val="20"/>
          <w:lang w:val="es-ES"/>
        </w:rPr>
      </w:pPr>
    </w:p>
    <w:p w:rsidR="00085B99" w:rsidRDefault="00085B99" w:rsidP="00140FB3">
      <w:pPr>
        <w:jc w:val="right"/>
        <w:rPr>
          <w:sz w:val="20"/>
          <w:szCs w:val="20"/>
          <w:lang w:val="es-ES"/>
        </w:rPr>
      </w:pPr>
    </w:p>
    <w:p w:rsidR="00085B99" w:rsidRDefault="00085B99" w:rsidP="00140FB3">
      <w:pPr>
        <w:jc w:val="right"/>
        <w:rPr>
          <w:sz w:val="20"/>
          <w:szCs w:val="20"/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FDC8593" wp14:editId="49FD52C3">
                <wp:simplePos x="0" y="0"/>
                <wp:positionH relativeFrom="margin">
                  <wp:posOffset>332509</wp:posOffset>
                </wp:positionH>
                <wp:positionV relativeFrom="margin">
                  <wp:posOffset>6650182</wp:posOffset>
                </wp:positionV>
                <wp:extent cx="5229225" cy="1228090"/>
                <wp:effectExtent l="0" t="0" r="0" b="0"/>
                <wp:wrapNone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225" cy="1228090"/>
                          <a:chOff x="0" y="-9510"/>
                          <a:chExt cx="5229225" cy="542925"/>
                        </a:xfrm>
                      </wpg:grpSpPr>
                      <wps:wsp>
                        <wps:cNvPr id="17" name="Conector recto 17"/>
                        <wps:cNvCnPr/>
                        <wps:spPr>
                          <a:xfrm>
                            <a:off x="95250" y="0"/>
                            <a:ext cx="501967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uadro de texto 18"/>
                        <wps:cNvSpPr txBox="1"/>
                        <wps:spPr>
                          <a:xfrm>
                            <a:off x="0" y="-9510"/>
                            <a:ext cx="5229225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7DE9" w:rsidRPr="008F7CF9" w:rsidRDefault="00847DE9" w:rsidP="008F7CF9">
                              <w:pPr>
                                <w:spacing w:after="0" w:line="240" w:lineRule="auto"/>
                                <w:ind w:firstLine="0"/>
                                <w:rPr>
                                  <w:lang w:val="es-ES"/>
                                </w:rPr>
                              </w:pPr>
                              <w:r w:rsidRPr="008F7CF9">
                                <w:rPr>
                                  <w:b/>
                                  <w:lang w:val="es-ES"/>
                                </w:rPr>
                                <w:t>IMPORTANTE</w:t>
                              </w:r>
                              <w:r w:rsidRPr="008F7CF9">
                                <w:rPr>
                                  <w:lang w:val="es-ES"/>
                                </w:rPr>
                                <w:t>: Este documento cuenta únicamente de información del manejo del Sistema de Información. Razón por la cual, el buen uso queda asociado a los conocimientos contables del usuario.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DC8593" id="Grupo 19" o:spid="_x0000_s1026" style="position:absolute;left:0;text-align:left;margin-left:26.2pt;margin-top:523.65pt;width:411.75pt;height:96.7pt;z-index:251651072;mso-position-horizontal-relative:margin;mso-position-vertical-relative:margin;mso-height-relative:margin" coordorigin=",-95" coordsize="52292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">
                <v:line id="Conector recto 17" o:spid="_x0000_s1027" style="position:absolute;visibility:visible;mso-wrap-style:square" from="952,0" to="5114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64/MMAAADbAAAADwAAAGRycy9kb3ducmV2LnhtbERP24rCMBB9F/yHMIJva+qul6VrFBFE&#10;EQUvu+Lj0IxtsZmUJmr9eyMs+DaHc53RpDaFuFHlcssKup0IBHFidc6pgt/D/OMbhPPIGgvLpOBB&#10;DibjZmOEsbZ33tFt71MRQtjFqCDzvoyldElGBl3HlsSBO9vKoA+wSqWu8B7CTSE/o2ggDeYcGjIs&#10;aZZRctlfjYLtar5ZHP6+Zq437R6Pa3fabfonpdqtevoDwlPt3+J/91KH+UN4/RIOkOM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uuPzDAAAA2wAAAA8AAAAAAAAAAAAA&#10;AAAAoQIAAGRycy9kb3ducmV2LnhtbFBLBQYAAAAABAAEAPkAAACRAwAAAAA=&#10;" strokecolor="#b01513 [3204]">
                  <v:stroke dashstyle="dash" endcap="roun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8" o:spid="_x0000_s1028" type="#_x0000_t202" style="position:absolute;top:-95;width:52292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847DE9" w:rsidRPr="008F7CF9" w:rsidRDefault="00847DE9" w:rsidP="008F7CF9">
                        <w:pPr>
                          <w:spacing w:after="0" w:line="240" w:lineRule="auto"/>
                          <w:ind w:firstLine="0"/>
                          <w:rPr>
                            <w:lang w:val="es-ES"/>
                          </w:rPr>
                        </w:pPr>
                        <w:r w:rsidRPr="008F7CF9">
                          <w:rPr>
                            <w:b/>
                            <w:lang w:val="es-ES"/>
                          </w:rPr>
                          <w:t>IMPORTANTE</w:t>
                        </w:r>
                        <w:r w:rsidRPr="008F7CF9">
                          <w:rPr>
                            <w:lang w:val="es-ES"/>
                          </w:rPr>
                          <w:t>: Este documento cuenta únicamente de información del manejo del Sistema de Información. Razón por la cual, el buen uso queda asociado a los conocimientos contables del usuario.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:rsidR="00085B99" w:rsidRDefault="00085B99" w:rsidP="00140FB3">
      <w:pPr>
        <w:jc w:val="right"/>
        <w:rPr>
          <w:sz w:val="20"/>
          <w:szCs w:val="20"/>
          <w:lang w:val="es-ES"/>
        </w:rPr>
      </w:pPr>
    </w:p>
    <w:p w:rsidR="00085B99" w:rsidRDefault="00085B99" w:rsidP="00140FB3">
      <w:pPr>
        <w:jc w:val="right"/>
        <w:rPr>
          <w:sz w:val="20"/>
          <w:szCs w:val="20"/>
          <w:lang w:val="es-ES"/>
        </w:rPr>
      </w:pPr>
    </w:p>
    <w:p w:rsidR="00C06B05" w:rsidRDefault="00C06B05" w:rsidP="00241F8D">
      <w:pPr>
        <w:jc w:val="center"/>
        <w:rPr>
          <w:sz w:val="20"/>
          <w:szCs w:val="20"/>
          <w:lang w:val="es-ES"/>
        </w:rPr>
      </w:pPr>
    </w:p>
    <w:p w:rsidR="00C06B05" w:rsidRPr="00140FB3" w:rsidRDefault="00C06B05" w:rsidP="00140FB3">
      <w:pPr>
        <w:jc w:val="right"/>
        <w:rPr>
          <w:sz w:val="20"/>
          <w:szCs w:val="20"/>
          <w:lang w:val="es-ES"/>
        </w:rPr>
      </w:pPr>
    </w:p>
    <w:p w:rsidR="00FC3AD5" w:rsidRDefault="00FC3AD5" w:rsidP="00FC3AD5">
      <w:pPr>
        <w:rPr>
          <w:rFonts w:eastAsiaTheme="majorEastAsia" w:cstheme="majorBidi"/>
          <w:noProof/>
          <w:kern w:val="28"/>
          <w:sz w:val="72"/>
          <w:szCs w:val="72"/>
          <w:lang w:val="es-ES"/>
        </w:rPr>
      </w:pPr>
      <w:r>
        <w:rPr>
          <w:noProof/>
          <w:lang w:val="es-ES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18"/>
          <w:szCs w:val="17"/>
          <w:lang w:val="en-US" w:eastAsia="ja-JP"/>
        </w:rPr>
        <w:id w:val="-1275593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85B99" w:rsidRDefault="00085B99">
          <w:pPr>
            <w:pStyle w:val="TtulodeTDC"/>
          </w:pPr>
          <w:r>
            <w:t>Tabla de contenido</w:t>
          </w:r>
        </w:p>
        <w:p w:rsidR="006C05BA" w:rsidRPr="006C05BA" w:rsidRDefault="006C05BA" w:rsidP="006C05BA">
          <w:pPr>
            <w:rPr>
              <w:lang w:val="es-ES" w:eastAsia="es-ES"/>
            </w:rPr>
          </w:pPr>
        </w:p>
        <w:p w:rsidR="00E63F50" w:rsidRDefault="00085B99">
          <w:pPr>
            <w:pStyle w:val="TDC1"/>
            <w:tabs>
              <w:tab w:val="left" w:pos="110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 w:rsidRPr="00085B99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481143602" w:history="1">
            <w:r w:rsidR="00E63F50" w:rsidRPr="00453181">
              <w:rPr>
                <w:rStyle w:val="Hipervnculo"/>
                <w:noProof/>
                <w:lang w:val="es-ES"/>
              </w:rPr>
              <w:t>I.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Introducción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_Toc481143602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1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1"/>
            <w:tabs>
              <w:tab w:val="left" w:pos="110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3" w:history="1">
            <w:r w:rsidR="00E63F50" w:rsidRPr="00453181">
              <w:rPr>
                <w:rStyle w:val="Hipervnculo"/>
                <w:noProof/>
                <w:lang w:val="es-ES"/>
              </w:rPr>
              <w:t>II.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Objetivos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_Toc481143603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2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4" w:history="1">
            <w:r w:rsidR="00E63F50" w:rsidRPr="00453181">
              <w:rPr>
                <w:rStyle w:val="Hipervnculo"/>
                <w:noProof/>
                <w:lang w:val="es-ES"/>
              </w:rPr>
              <w:t>1.1.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Objetivo General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_Toc481143604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2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5" w:history="1">
            <w:r w:rsidR="00E63F50" w:rsidRPr="00453181">
              <w:rPr>
                <w:rStyle w:val="Hipervnculo"/>
                <w:noProof/>
                <w:lang w:val="es-ES"/>
              </w:rPr>
              <w:t>1.2.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Objetivos Específicos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_Toc481143605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2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1"/>
            <w:tabs>
              <w:tab w:val="left" w:pos="132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6" w:history="1">
            <w:r w:rsidR="00E63F50" w:rsidRPr="00453181">
              <w:rPr>
                <w:rStyle w:val="Hipervnculo"/>
                <w:noProof/>
                <w:lang w:val="es-ES"/>
              </w:rPr>
              <w:t>III.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Contenido del Manual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_Toc481143606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3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7" w:history="1">
            <w:r w:rsidR="00E63F50" w:rsidRPr="00453181">
              <w:rPr>
                <w:rStyle w:val="Hipervnculo"/>
                <w:noProof/>
                <w:lang w:val="es-ES"/>
              </w:rPr>
              <w:t>3.1.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Acceso.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_Toc481143607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3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8" w:history="1">
            <w:r w:rsidR="00E63F50" w:rsidRPr="00453181">
              <w:rPr>
                <w:rStyle w:val="Hipervnculo"/>
                <w:noProof/>
                <w:lang w:val="es-ES"/>
              </w:rPr>
              <w:t>3.1.1.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Iniciar Sesión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_Toc481143608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3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09" w:history="1">
            <w:r w:rsidR="00E63F50" w:rsidRPr="00453181">
              <w:rPr>
                <w:rStyle w:val="Hipervnculo"/>
                <w:noProof/>
                <w:lang w:val="es-ES"/>
              </w:rPr>
              <w:t>3.1.2.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Registrarse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_Toc481143609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3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0" w:history="1">
            <w:r w:rsidR="00E63F50" w:rsidRPr="00453181">
              <w:rPr>
                <w:rStyle w:val="Hipervnculo"/>
                <w:noProof/>
                <w:lang w:val="es-ES"/>
              </w:rPr>
              <w:t>3.1.3.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Recuperar Contraseña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_Toc481143610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4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1" w:history="1">
            <w:r w:rsidR="00E63F50" w:rsidRPr="00453181">
              <w:rPr>
                <w:rStyle w:val="Hipervnculo"/>
                <w:noProof/>
                <w:lang w:val="es-ES" w:eastAsia="es-ES"/>
              </w:rPr>
              <w:t>3.2.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 w:eastAsia="es-ES"/>
              </w:rPr>
              <w:t>Bases de Datos Suscritas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_Toc481143611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5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2" w:history="1">
            <w:r w:rsidR="00E63F50" w:rsidRPr="00453181">
              <w:rPr>
                <w:rStyle w:val="Hipervnculo"/>
                <w:noProof/>
                <w:lang w:val="es-ES"/>
              </w:rPr>
              <w:t>3.2.1.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ASABE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_Toc481143612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3" w:history="1">
            <w:r w:rsidR="00E63F50" w:rsidRPr="00453181">
              <w:rPr>
                <w:rStyle w:val="Hipervnculo"/>
                <w:noProof/>
                <w:lang w:val="es-ES"/>
              </w:rPr>
              <w:t>3.2.2.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Digitalia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_Toc481143613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4" w:history="1">
            <w:r w:rsidR="00E63F50" w:rsidRPr="00453181">
              <w:rPr>
                <w:rStyle w:val="Hipervnculo"/>
                <w:noProof/>
                <w:lang w:val="es-ES"/>
              </w:rPr>
              <w:t>3.2.3.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E – Libro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_Toc481143614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5" w:history="1">
            <w:r w:rsidR="00E63F50" w:rsidRPr="00453181">
              <w:rPr>
                <w:rStyle w:val="Hipervnculo"/>
                <w:noProof/>
                <w:lang w:val="es-ES"/>
              </w:rPr>
              <w:t>3.2.4.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EBSCO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_Toc481143615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6" w:history="1">
            <w:r w:rsidR="00E63F50" w:rsidRPr="00453181">
              <w:rPr>
                <w:rStyle w:val="Hipervnculo"/>
                <w:noProof/>
                <w:lang w:val="es-ES"/>
              </w:rPr>
              <w:t>3.2.5.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GALE VIRTUAL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_Toc481143616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7" w:history="1">
            <w:r w:rsidR="00E63F50" w:rsidRPr="00453181">
              <w:rPr>
                <w:rStyle w:val="Hipervnculo"/>
                <w:noProof/>
                <w:lang w:val="es-ES"/>
              </w:rPr>
              <w:t>3.2.6.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Pivot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_Toc481143617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8" w:history="1">
            <w:r w:rsidR="00E63F50" w:rsidRPr="00453181">
              <w:rPr>
                <w:rStyle w:val="Hipervnculo"/>
                <w:noProof/>
                <w:lang w:val="es-ES"/>
              </w:rPr>
              <w:t>3.2.7.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Proquest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_Toc481143618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19" w:history="1">
            <w:r w:rsidR="00E63F50" w:rsidRPr="00453181">
              <w:rPr>
                <w:rStyle w:val="Hipervnculo"/>
                <w:noProof/>
                <w:lang w:val="es-ES"/>
              </w:rPr>
              <w:t>3.2.8.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Springer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_Toc481143619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7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76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0" w:history="1">
            <w:r w:rsidR="00E63F50" w:rsidRPr="00453181">
              <w:rPr>
                <w:rStyle w:val="Hipervnculo"/>
                <w:noProof/>
                <w:lang w:val="es-ES"/>
              </w:rPr>
              <w:t>3.2.9.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Summons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_Toc481143620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8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3"/>
            <w:tabs>
              <w:tab w:val="left" w:pos="1801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1" w:history="1">
            <w:r w:rsidR="00E63F50" w:rsidRPr="00453181">
              <w:rPr>
                <w:rStyle w:val="Hipervnculo"/>
                <w:noProof/>
                <w:lang w:val="es-ES"/>
              </w:rPr>
              <w:t>3.2.10.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Pearson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_Toc481143621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8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1"/>
            <w:tabs>
              <w:tab w:val="left" w:pos="132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2" w:history="1">
            <w:r w:rsidR="00E63F50" w:rsidRPr="00453181">
              <w:rPr>
                <w:rStyle w:val="Hipervnculo"/>
                <w:noProof/>
                <w:lang w:val="es-ES"/>
              </w:rPr>
              <w:t>IV.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Recomendaciones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_Toc481143622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10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1"/>
            <w:tabs>
              <w:tab w:val="left" w:pos="110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3" w:history="1">
            <w:r w:rsidR="00E63F50" w:rsidRPr="00453181">
              <w:rPr>
                <w:rStyle w:val="Hipervnculo"/>
                <w:noProof/>
                <w:lang w:val="es-ES"/>
              </w:rPr>
              <w:t>V.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Contáctenos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_Toc481143623 \h </w:instrText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4" w:history="1">
            <w:r w:rsidR="00E63F50" w:rsidRPr="00453181">
              <w:rPr>
                <w:rStyle w:val="Hipervnculo"/>
                <w:noProof/>
                <w:lang w:val="es-ES"/>
              </w:rPr>
              <w:t>5.1.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Información General de la Biblioteca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_Toc481143624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11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5" w:history="1">
            <w:r w:rsidR="00E63F50" w:rsidRPr="00453181">
              <w:rPr>
                <w:rStyle w:val="Hipervnculo"/>
                <w:noProof/>
                <w:lang w:val="es-ES"/>
              </w:rPr>
              <w:t>5.2.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Responsable de Biblioteca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_Toc481143625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11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E63F50" w:rsidRDefault="00C63419">
          <w:pPr>
            <w:pStyle w:val="TDC2"/>
            <w:tabs>
              <w:tab w:val="left" w:pos="1540"/>
              <w:tab w:val="right" w:leader="dot" w:pos="9350"/>
            </w:tabs>
            <w:rPr>
              <w:noProof/>
              <w:sz w:val="22"/>
              <w:szCs w:val="22"/>
              <w:lang w:val="es-ES" w:eastAsia="es-ES"/>
            </w:rPr>
          </w:pPr>
          <w:hyperlink w:anchor="_Toc481143626" w:history="1">
            <w:r w:rsidR="00E63F50" w:rsidRPr="00453181">
              <w:rPr>
                <w:rStyle w:val="Hipervnculo"/>
                <w:noProof/>
                <w:lang w:val="es-ES"/>
              </w:rPr>
              <w:t>5.3.</w:t>
            </w:r>
            <w:r w:rsidR="00E63F50">
              <w:rPr>
                <w:noProof/>
                <w:sz w:val="22"/>
                <w:szCs w:val="22"/>
                <w:lang w:val="es-ES" w:eastAsia="es-ES"/>
              </w:rPr>
              <w:tab/>
            </w:r>
            <w:r w:rsidR="00E63F50" w:rsidRPr="00453181">
              <w:rPr>
                <w:rStyle w:val="Hipervnculo"/>
                <w:noProof/>
                <w:lang w:val="es-ES"/>
              </w:rPr>
              <w:t>Informático de Biblioteca</w:t>
            </w:r>
            <w:r w:rsidR="00E63F50">
              <w:rPr>
                <w:noProof/>
                <w:webHidden/>
              </w:rPr>
              <w:tab/>
            </w:r>
            <w:r w:rsidR="00E63F50">
              <w:rPr>
                <w:noProof/>
                <w:webHidden/>
              </w:rPr>
              <w:fldChar w:fldCharType="begin"/>
            </w:r>
            <w:r w:rsidR="00E63F50">
              <w:rPr>
                <w:noProof/>
                <w:webHidden/>
              </w:rPr>
              <w:instrText xml:space="preserve"> PAGEREF _Toc481143626 \h </w:instrText>
            </w:r>
            <w:r w:rsidR="00E63F50">
              <w:rPr>
                <w:noProof/>
                <w:webHidden/>
              </w:rPr>
            </w:r>
            <w:r w:rsidR="00E63F50">
              <w:rPr>
                <w:noProof/>
                <w:webHidden/>
              </w:rPr>
              <w:fldChar w:fldCharType="separate"/>
            </w:r>
            <w:r w:rsidR="00E43643">
              <w:rPr>
                <w:noProof/>
                <w:webHidden/>
              </w:rPr>
              <w:t>11</w:t>
            </w:r>
            <w:r w:rsidR="00E63F50">
              <w:rPr>
                <w:noProof/>
                <w:webHidden/>
              </w:rPr>
              <w:fldChar w:fldCharType="end"/>
            </w:r>
          </w:hyperlink>
        </w:p>
        <w:p w:rsidR="00085B99" w:rsidRPr="00085B99" w:rsidRDefault="00085B99" w:rsidP="006C05BA">
          <w:pPr>
            <w:rPr>
              <w:lang w:val="es-ES"/>
            </w:rPr>
          </w:pPr>
          <w:r>
            <w:rPr>
              <w:b/>
              <w:bCs/>
            </w:rPr>
            <w:fldChar w:fldCharType="end"/>
          </w:r>
        </w:p>
      </w:sdtContent>
    </w:sdt>
    <w:p w:rsidR="00241F8D" w:rsidRDefault="00241F8D">
      <w:pPr>
        <w:rPr>
          <w:rFonts w:ascii="Century Gothic" w:hAnsi="Century Gothic"/>
          <w:noProof/>
          <w:szCs w:val="16"/>
          <w:lang w:val="es-ES"/>
        </w:rPr>
      </w:pPr>
    </w:p>
    <w:p w:rsidR="005E19A6" w:rsidRDefault="005E19A6">
      <w:pPr>
        <w:rPr>
          <w:noProof/>
          <w:lang w:val="es-ES"/>
        </w:rPr>
      </w:pPr>
    </w:p>
    <w:p w:rsidR="005E19A6" w:rsidRDefault="005E19A6">
      <w:pPr>
        <w:spacing w:line="300" w:lineRule="auto"/>
        <w:ind w:firstLine="0"/>
        <w:jc w:val="left"/>
        <w:rPr>
          <w:noProof/>
          <w:lang w:val="es-ES"/>
        </w:rPr>
      </w:pPr>
      <w:r>
        <w:rPr>
          <w:noProof/>
          <w:lang w:val="es-ES"/>
        </w:rPr>
        <w:lastRenderedPageBreak/>
        <w:br w:type="page"/>
      </w:r>
    </w:p>
    <w:p w:rsidR="005E19A6" w:rsidRDefault="005E19A6" w:rsidP="005E19A6">
      <w:pPr>
        <w:pStyle w:val="TtulodeTDC"/>
      </w:pPr>
      <w:r>
        <w:lastRenderedPageBreak/>
        <w:t>Tabla de Ilustraciones</w:t>
      </w:r>
    </w:p>
    <w:p w:rsidR="00EC2BF0" w:rsidRPr="00EC2BF0" w:rsidRDefault="00EC2BF0" w:rsidP="00EC2BF0">
      <w:pPr>
        <w:rPr>
          <w:lang w:val="es-ES" w:eastAsia="es-ES"/>
        </w:rPr>
      </w:pPr>
    </w:p>
    <w:p w:rsidR="00EC2BF0" w:rsidRDefault="00EC2BF0">
      <w:pPr>
        <w:pStyle w:val="Tabladeilustraciones"/>
        <w:tabs>
          <w:tab w:val="right" w:leader="dot" w:pos="9350"/>
        </w:tabs>
        <w:rPr>
          <w:noProof/>
        </w:rPr>
      </w:pPr>
      <w:r>
        <w:rPr>
          <w:noProof/>
          <w:lang w:val="es-ES"/>
        </w:rPr>
        <w:fldChar w:fldCharType="begin"/>
      </w:r>
      <w:r>
        <w:rPr>
          <w:noProof/>
          <w:lang w:val="es-ES"/>
        </w:rPr>
        <w:instrText xml:space="preserve"> TOC \h \z \c "Ilustración" </w:instrText>
      </w:r>
      <w:r>
        <w:rPr>
          <w:noProof/>
          <w:lang w:val="es-ES"/>
        </w:rPr>
        <w:fldChar w:fldCharType="separate"/>
      </w:r>
      <w:hyperlink r:id="rId11" w:anchor="_Toc481142485" w:history="1">
        <w:r w:rsidRPr="00D77DA2">
          <w:rPr>
            <w:rStyle w:val="Hipervnculo"/>
            <w:noProof/>
          </w:rPr>
          <w:t>Ilustración 1 Formulario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_Toc481142485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364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C2BF0" w:rsidRDefault="00C63419">
      <w:pPr>
        <w:pStyle w:val="Tabladeilustraciones"/>
        <w:tabs>
          <w:tab w:val="right" w:leader="dot" w:pos="9350"/>
        </w:tabs>
        <w:rPr>
          <w:noProof/>
        </w:rPr>
      </w:pPr>
      <w:hyperlink r:id="rId12" w:anchor="_Toc481142486" w:history="1">
        <w:r w:rsidR="00EC2BF0" w:rsidRPr="00D77DA2">
          <w:rPr>
            <w:rStyle w:val="Hipervnculo"/>
            <w:noProof/>
          </w:rPr>
          <w:t>Ilustración 2 Formulario de Registro</w:t>
        </w:r>
        <w:r w:rsidR="00EC2BF0">
          <w:rPr>
            <w:noProof/>
            <w:webHidden/>
          </w:rPr>
          <w:tab/>
        </w:r>
        <w:r w:rsidR="00EC2BF0">
          <w:rPr>
            <w:noProof/>
            <w:webHidden/>
          </w:rPr>
          <w:fldChar w:fldCharType="begin"/>
        </w:r>
        <w:r w:rsidR="00EC2BF0">
          <w:rPr>
            <w:noProof/>
            <w:webHidden/>
          </w:rPr>
          <w:instrText xml:space="preserve"> PAGEREF _Toc481142486 \h </w:instrText>
        </w:r>
        <w:r w:rsidR="00EC2BF0">
          <w:rPr>
            <w:noProof/>
            <w:webHidden/>
          </w:rPr>
        </w:r>
        <w:r w:rsidR="00EC2BF0">
          <w:rPr>
            <w:noProof/>
            <w:webHidden/>
          </w:rPr>
          <w:fldChar w:fldCharType="separate"/>
        </w:r>
        <w:r w:rsidR="00E43643">
          <w:rPr>
            <w:noProof/>
            <w:webHidden/>
          </w:rPr>
          <w:t>4</w:t>
        </w:r>
        <w:r w:rsidR="00EC2BF0">
          <w:rPr>
            <w:noProof/>
            <w:webHidden/>
          </w:rPr>
          <w:fldChar w:fldCharType="end"/>
        </w:r>
      </w:hyperlink>
    </w:p>
    <w:p w:rsidR="00EC2BF0" w:rsidRDefault="00C63419">
      <w:pPr>
        <w:pStyle w:val="Tabladeilustraciones"/>
        <w:tabs>
          <w:tab w:val="right" w:leader="dot" w:pos="9350"/>
        </w:tabs>
        <w:rPr>
          <w:noProof/>
        </w:rPr>
      </w:pPr>
      <w:hyperlink r:id="rId13" w:anchor="_Toc481142487" w:history="1">
        <w:r w:rsidR="00EC2BF0" w:rsidRPr="00D77DA2">
          <w:rPr>
            <w:rStyle w:val="Hipervnculo"/>
            <w:noProof/>
          </w:rPr>
          <w:t>Ilustración 3 Recuperar Contraseña</w:t>
        </w:r>
        <w:r w:rsidR="00EC2BF0">
          <w:rPr>
            <w:noProof/>
            <w:webHidden/>
          </w:rPr>
          <w:tab/>
        </w:r>
        <w:r w:rsidR="00EC2BF0">
          <w:rPr>
            <w:noProof/>
            <w:webHidden/>
          </w:rPr>
          <w:fldChar w:fldCharType="begin"/>
        </w:r>
        <w:r w:rsidR="00EC2BF0">
          <w:rPr>
            <w:noProof/>
            <w:webHidden/>
          </w:rPr>
          <w:instrText xml:space="preserve"> PAGEREF _Toc481142487 \h </w:instrText>
        </w:r>
        <w:r w:rsidR="00EC2BF0">
          <w:rPr>
            <w:noProof/>
            <w:webHidden/>
          </w:rPr>
        </w:r>
        <w:r w:rsidR="00EC2BF0">
          <w:rPr>
            <w:noProof/>
            <w:webHidden/>
          </w:rPr>
          <w:fldChar w:fldCharType="separate"/>
        </w:r>
        <w:r w:rsidR="00E43643">
          <w:rPr>
            <w:noProof/>
            <w:webHidden/>
          </w:rPr>
          <w:t>4</w:t>
        </w:r>
        <w:r w:rsidR="00EC2BF0">
          <w:rPr>
            <w:noProof/>
            <w:webHidden/>
          </w:rPr>
          <w:fldChar w:fldCharType="end"/>
        </w:r>
      </w:hyperlink>
    </w:p>
    <w:p w:rsidR="00EC2BF0" w:rsidRDefault="00C63419">
      <w:pPr>
        <w:pStyle w:val="Tabladeilustraciones"/>
        <w:tabs>
          <w:tab w:val="right" w:leader="dot" w:pos="9350"/>
        </w:tabs>
        <w:rPr>
          <w:noProof/>
        </w:rPr>
      </w:pPr>
      <w:hyperlink r:id="rId14" w:anchor="_Toc481142488" w:history="1">
        <w:r w:rsidR="00EC2BF0" w:rsidRPr="00D77DA2">
          <w:rPr>
            <w:rStyle w:val="Hipervnculo"/>
            <w:noProof/>
          </w:rPr>
          <w:t>Ilustración 4 Página de Inicio</w:t>
        </w:r>
        <w:r w:rsidR="00EC2BF0">
          <w:rPr>
            <w:noProof/>
            <w:webHidden/>
          </w:rPr>
          <w:tab/>
        </w:r>
        <w:r w:rsidR="00EC2BF0">
          <w:rPr>
            <w:noProof/>
            <w:webHidden/>
          </w:rPr>
          <w:fldChar w:fldCharType="begin"/>
        </w:r>
        <w:r w:rsidR="00EC2BF0">
          <w:rPr>
            <w:noProof/>
            <w:webHidden/>
          </w:rPr>
          <w:instrText xml:space="preserve"> PAGEREF _Toc481142488 \h </w:instrText>
        </w:r>
        <w:r w:rsidR="00EC2BF0">
          <w:rPr>
            <w:noProof/>
            <w:webHidden/>
          </w:rPr>
        </w:r>
        <w:r w:rsidR="00EC2BF0">
          <w:rPr>
            <w:noProof/>
            <w:webHidden/>
          </w:rPr>
          <w:fldChar w:fldCharType="separate"/>
        </w:r>
        <w:r w:rsidR="00E43643">
          <w:rPr>
            <w:noProof/>
            <w:webHidden/>
          </w:rPr>
          <w:t>6</w:t>
        </w:r>
        <w:r w:rsidR="00EC2BF0">
          <w:rPr>
            <w:noProof/>
            <w:webHidden/>
          </w:rPr>
          <w:fldChar w:fldCharType="end"/>
        </w:r>
      </w:hyperlink>
    </w:p>
    <w:p w:rsidR="00241F8D" w:rsidRDefault="00EC2BF0" w:rsidP="005E19A6">
      <w:pPr>
        <w:ind w:firstLine="0"/>
        <w:rPr>
          <w:noProof/>
          <w:lang w:val="es-ES"/>
        </w:rPr>
      </w:pPr>
      <w:r>
        <w:rPr>
          <w:noProof/>
          <w:lang w:val="es-ES"/>
        </w:rPr>
        <w:fldChar w:fldCharType="end"/>
      </w:r>
    </w:p>
    <w:p w:rsidR="005E19A6" w:rsidRDefault="005E19A6">
      <w:pPr>
        <w:rPr>
          <w:noProof/>
          <w:lang w:val="es-ES"/>
        </w:rPr>
      </w:pPr>
    </w:p>
    <w:p w:rsidR="00085B99" w:rsidRDefault="00085B99">
      <w:pPr>
        <w:rPr>
          <w:noProof/>
          <w:lang w:val="es-ES"/>
        </w:rPr>
      </w:pPr>
    </w:p>
    <w:p w:rsidR="00085B99" w:rsidRDefault="00085B99">
      <w:pPr>
        <w:rPr>
          <w:noProof/>
          <w:lang w:val="es-ES"/>
        </w:rPr>
        <w:sectPr w:rsidR="00085B99">
          <w:pgSz w:w="12240" w:h="15840"/>
          <w:pgMar w:top="1440" w:right="1440" w:bottom="1440" w:left="1440" w:header="720" w:footer="720" w:gutter="0"/>
          <w:cols w:space="720"/>
        </w:sectPr>
      </w:pPr>
    </w:p>
    <w:p w:rsidR="00241F8D" w:rsidRDefault="007958F3" w:rsidP="007958F3">
      <w:pPr>
        <w:pStyle w:val="Ttulo1"/>
        <w:numPr>
          <w:ilvl w:val="0"/>
          <w:numId w:val="4"/>
        </w:numPr>
        <w:rPr>
          <w:noProof/>
          <w:lang w:val="es-ES"/>
        </w:rPr>
      </w:pPr>
      <w:bookmarkStart w:id="0" w:name="_Toc481143602"/>
      <w:r>
        <w:rPr>
          <w:noProof/>
          <w:lang w:val="es-ES"/>
        </w:rPr>
        <w:lastRenderedPageBreak/>
        <w:t>Introducción</w:t>
      </w:r>
      <w:bookmarkEnd w:id="0"/>
    </w:p>
    <w:p w:rsidR="007958F3" w:rsidRDefault="007958F3" w:rsidP="007958F3">
      <w:pPr>
        <w:rPr>
          <w:lang w:val="es-ES"/>
        </w:rPr>
      </w:pPr>
    </w:p>
    <w:p w:rsidR="007958F3" w:rsidRPr="007958F3" w:rsidRDefault="007958F3" w:rsidP="007958F3">
      <w:pPr>
        <w:rPr>
          <w:lang w:val="es-ES"/>
        </w:rPr>
      </w:pPr>
      <w:r w:rsidRPr="007958F3">
        <w:rPr>
          <w:lang w:val="es-ES"/>
        </w:rPr>
        <w:t>El Consorcio Programa para el Fortalecimiento de la Información para la Investigación (PERI-Nicaragua) surgió de un proyecto creado por el Consejo Nacional de Universidades (CNU) y surge como una iniciativa de la Universidad Nacional Agraria en el año 2006 para acompañar y fortalecer el acceso de la información para la investigación dentro del sistema de investigación universitaria nicaragüense.</w:t>
      </w:r>
    </w:p>
    <w:p w:rsidR="007958F3" w:rsidRPr="007958F3" w:rsidRDefault="007958F3" w:rsidP="007958F3">
      <w:pPr>
        <w:rPr>
          <w:lang w:val="es-ES"/>
        </w:rPr>
      </w:pPr>
    </w:p>
    <w:p w:rsidR="007958F3" w:rsidRPr="007958F3" w:rsidRDefault="007958F3" w:rsidP="007958F3">
      <w:pPr>
        <w:rPr>
          <w:lang w:val="es-ES"/>
        </w:rPr>
      </w:pPr>
      <w:r w:rsidRPr="007958F3">
        <w:rPr>
          <w:lang w:val="es-ES"/>
        </w:rPr>
        <w:t xml:space="preserve">Para la ejecución de este programa se ejecutó un proyecto financiado por la Agencia Sueca para el Desarrollo Internacional (ASDI) durante el período 2008-2011 en coordinación con la Red Internacional para la Disponibilidad de Publicaciones Científicas (INASP) quien desarrolló en su primera fase el Programa PERI, </w:t>
      </w:r>
      <w:proofErr w:type="spellStart"/>
      <w:r w:rsidRPr="007958F3">
        <w:rPr>
          <w:lang w:val="es-ES"/>
        </w:rPr>
        <w:t>PERii</w:t>
      </w:r>
      <w:proofErr w:type="spellEnd"/>
      <w:r w:rsidRPr="007958F3">
        <w:rPr>
          <w:lang w:val="es-ES"/>
        </w:rPr>
        <w:t xml:space="preserve"> en su segunda fase y actualmente el Programa para el Fortalecimiento de los Sistemas de Investigación y Conocimiento (SRKS por sus siglas en inglés)</w:t>
      </w:r>
    </w:p>
    <w:p w:rsidR="007958F3" w:rsidRPr="007958F3" w:rsidRDefault="007958F3" w:rsidP="007958F3">
      <w:pPr>
        <w:ind w:firstLine="0"/>
        <w:rPr>
          <w:lang w:val="es-ES"/>
        </w:rPr>
      </w:pPr>
    </w:p>
    <w:p w:rsidR="007958F3" w:rsidRPr="007958F3" w:rsidRDefault="007958F3" w:rsidP="007958F3">
      <w:pPr>
        <w:rPr>
          <w:lang w:val="es-ES"/>
        </w:rPr>
      </w:pPr>
      <w:proofErr w:type="spellStart"/>
      <w:r w:rsidRPr="007958F3">
        <w:rPr>
          <w:lang w:val="es-ES"/>
        </w:rPr>
        <w:t>PERii</w:t>
      </w:r>
      <w:proofErr w:type="spellEnd"/>
      <w:r w:rsidRPr="007958F3">
        <w:rPr>
          <w:lang w:val="es-ES"/>
        </w:rPr>
        <w:t>-Nicaragua se ha consolidado como un Consorcio integrado por las Universidades miembros del Consejo Nacional de Universidades y representado por las Directoras de las Bibliotecas Universitarias quienes lideran este programa en cada institución.</w:t>
      </w:r>
    </w:p>
    <w:p w:rsidR="007958F3" w:rsidRPr="007958F3" w:rsidRDefault="007958F3" w:rsidP="007958F3">
      <w:pPr>
        <w:rPr>
          <w:lang w:val="es-ES"/>
        </w:rPr>
      </w:pPr>
    </w:p>
    <w:p w:rsidR="007958F3" w:rsidRPr="007958F3" w:rsidRDefault="007958F3" w:rsidP="007958F3">
      <w:pPr>
        <w:rPr>
          <w:lang w:val="es-ES"/>
        </w:rPr>
      </w:pPr>
      <w:r w:rsidRPr="007958F3">
        <w:rPr>
          <w:lang w:val="es-ES"/>
        </w:rPr>
        <w:t>En este nuevo contexto el CNU ha firmado un nuevo convenio de cooperación para el acceso y disponibilidad de la investigación 2014-2016 con el INASP para seguir consolidando el desarrollo de la investigación pero garantizando con fondos propios la suscripción a los recursos de información.</w:t>
      </w:r>
    </w:p>
    <w:p w:rsidR="007958F3" w:rsidRPr="007958F3" w:rsidRDefault="007958F3" w:rsidP="007958F3">
      <w:pPr>
        <w:rPr>
          <w:lang w:val="es-ES"/>
        </w:rPr>
      </w:pPr>
    </w:p>
    <w:p w:rsidR="007958F3" w:rsidRDefault="007958F3" w:rsidP="007958F3">
      <w:pPr>
        <w:rPr>
          <w:lang w:val="es-ES"/>
        </w:rPr>
      </w:pPr>
      <w:r w:rsidRPr="007958F3">
        <w:rPr>
          <w:lang w:val="es-ES"/>
        </w:rPr>
        <w:t xml:space="preserve">La coordinación está a cargo de la </w:t>
      </w:r>
      <w:proofErr w:type="spellStart"/>
      <w:r w:rsidRPr="007958F3">
        <w:rPr>
          <w:lang w:val="es-ES"/>
        </w:rPr>
        <w:t>MSc</w:t>
      </w:r>
      <w:proofErr w:type="spellEnd"/>
      <w:r w:rsidRPr="007958F3">
        <w:rPr>
          <w:lang w:val="es-ES"/>
        </w:rPr>
        <w:t xml:space="preserve">. Ruth </w:t>
      </w:r>
      <w:proofErr w:type="spellStart"/>
      <w:r w:rsidRPr="007958F3">
        <w:rPr>
          <w:lang w:val="es-ES"/>
        </w:rPr>
        <w:t>Velia</w:t>
      </w:r>
      <w:proofErr w:type="spellEnd"/>
      <w:r w:rsidRPr="007958F3">
        <w:rPr>
          <w:lang w:val="es-ES"/>
        </w:rPr>
        <w:t xml:space="preserve"> Gómez Centeno. El registro y firma de licencias están a cargo de las representaciones de cada institución; así como la formación y difusión de la información.</w:t>
      </w:r>
    </w:p>
    <w:p w:rsidR="007958F3" w:rsidRDefault="007958F3" w:rsidP="007958F3">
      <w:pPr>
        <w:rPr>
          <w:lang w:val="es-ES"/>
        </w:rPr>
      </w:pPr>
      <w:r>
        <w:rPr>
          <w:lang w:val="es-ES"/>
        </w:rPr>
        <w:br w:type="page"/>
      </w:r>
    </w:p>
    <w:p w:rsidR="007958F3" w:rsidRDefault="007958F3" w:rsidP="007958F3">
      <w:pPr>
        <w:pStyle w:val="Ttulo1"/>
        <w:numPr>
          <w:ilvl w:val="0"/>
          <w:numId w:val="4"/>
        </w:numPr>
        <w:rPr>
          <w:lang w:val="es-ES"/>
        </w:rPr>
      </w:pPr>
      <w:bookmarkStart w:id="1" w:name="_Toc481143603"/>
      <w:r>
        <w:rPr>
          <w:lang w:val="es-ES"/>
        </w:rPr>
        <w:lastRenderedPageBreak/>
        <w:t>Objetivos</w:t>
      </w:r>
      <w:bookmarkEnd w:id="1"/>
    </w:p>
    <w:p w:rsidR="007958F3" w:rsidRDefault="007958F3" w:rsidP="007958F3">
      <w:pPr>
        <w:rPr>
          <w:lang w:val="es-ES"/>
        </w:rPr>
      </w:pPr>
    </w:p>
    <w:p w:rsidR="007958F3" w:rsidRDefault="007958F3" w:rsidP="007958F3">
      <w:pPr>
        <w:pStyle w:val="Ttulo2"/>
        <w:numPr>
          <w:ilvl w:val="1"/>
          <w:numId w:val="5"/>
        </w:numPr>
        <w:rPr>
          <w:lang w:val="es-ES"/>
        </w:rPr>
      </w:pPr>
      <w:bookmarkStart w:id="2" w:name="_Toc481143604"/>
      <w:r>
        <w:rPr>
          <w:lang w:val="es-ES"/>
        </w:rPr>
        <w:t>Objetivo General</w:t>
      </w:r>
      <w:bookmarkEnd w:id="2"/>
    </w:p>
    <w:p w:rsidR="007958F3" w:rsidRDefault="007958F3" w:rsidP="007958F3">
      <w:pPr>
        <w:rPr>
          <w:lang w:val="es-ES"/>
        </w:rPr>
      </w:pPr>
    </w:p>
    <w:p w:rsidR="007958F3" w:rsidRDefault="007958F3" w:rsidP="007958F3">
      <w:pPr>
        <w:rPr>
          <w:lang w:val="es-ES"/>
        </w:rPr>
      </w:pPr>
      <w:r w:rsidRPr="007958F3">
        <w:rPr>
          <w:lang w:val="es-ES"/>
        </w:rPr>
        <w:t>Fortalecer las capacidades del Sistema Nacional de Bibliotecas y del Sistema Nacional de Investigación; a través del acceso a recursos electrónicos de información científica actualizada y de calidad, que permitan potenciar el impacto y relevancia de la investigación en el ámbito nacional, además de fortalecer la producción nacional de investigación, los mecanismos de publicación de revistas y publicaciones en línea.</w:t>
      </w:r>
    </w:p>
    <w:p w:rsidR="007958F3" w:rsidRDefault="007958F3" w:rsidP="007958F3">
      <w:pPr>
        <w:rPr>
          <w:lang w:val="es-ES"/>
        </w:rPr>
      </w:pPr>
    </w:p>
    <w:p w:rsidR="007958F3" w:rsidRDefault="007958F3" w:rsidP="007958F3">
      <w:pPr>
        <w:pStyle w:val="Ttulo2"/>
        <w:numPr>
          <w:ilvl w:val="1"/>
          <w:numId w:val="5"/>
        </w:numPr>
        <w:rPr>
          <w:lang w:val="es-ES"/>
        </w:rPr>
      </w:pPr>
      <w:bookmarkStart w:id="3" w:name="_Toc481143605"/>
      <w:r>
        <w:rPr>
          <w:lang w:val="es-ES"/>
        </w:rPr>
        <w:t>Objetivos Específicos</w:t>
      </w:r>
      <w:bookmarkEnd w:id="3"/>
    </w:p>
    <w:p w:rsidR="007958F3" w:rsidRDefault="007958F3" w:rsidP="007958F3">
      <w:pPr>
        <w:rPr>
          <w:lang w:val="es-ES"/>
        </w:rPr>
      </w:pPr>
    </w:p>
    <w:p w:rsidR="007958F3" w:rsidRPr="007958F3" w:rsidRDefault="007958F3" w:rsidP="007958F3">
      <w:pPr>
        <w:pStyle w:val="Prrafodelista"/>
        <w:numPr>
          <w:ilvl w:val="0"/>
          <w:numId w:val="6"/>
        </w:numPr>
        <w:rPr>
          <w:lang w:val="es-ES"/>
        </w:rPr>
      </w:pPr>
      <w:r w:rsidRPr="007958F3">
        <w:rPr>
          <w:lang w:val="es-ES"/>
        </w:rPr>
        <w:t>Proporcionar acceso a recursos electrónicos de alta calidad a los investigadores en las universidades de Nicaragua y de las instituciones públicas de investigación.</w:t>
      </w:r>
    </w:p>
    <w:p w:rsidR="007958F3" w:rsidRPr="007958F3" w:rsidRDefault="007958F3" w:rsidP="007958F3">
      <w:pPr>
        <w:pStyle w:val="Prrafodelista"/>
        <w:numPr>
          <w:ilvl w:val="0"/>
          <w:numId w:val="6"/>
        </w:numPr>
        <w:rPr>
          <w:lang w:val="es-ES"/>
        </w:rPr>
      </w:pPr>
      <w:r w:rsidRPr="007958F3">
        <w:rPr>
          <w:lang w:val="es-ES"/>
        </w:rPr>
        <w:t>Desarrollar habilidades en el personal de las bibliotecas que les permita mejorar sus capacidades de búsqueda de información científica y el entrenamiento a los usuarios.</w:t>
      </w:r>
    </w:p>
    <w:p w:rsidR="007958F3" w:rsidRPr="007958F3" w:rsidRDefault="007958F3" w:rsidP="007958F3">
      <w:pPr>
        <w:pStyle w:val="Prrafodelista"/>
        <w:numPr>
          <w:ilvl w:val="0"/>
          <w:numId w:val="6"/>
        </w:numPr>
        <w:rPr>
          <w:lang w:val="es-ES"/>
        </w:rPr>
      </w:pPr>
      <w:r w:rsidRPr="007958F3">
        <w:rPr>
          <w:lang w:val="es-ES"/>
        </w:rPr>
        <w:t>Fortalecer las TIC utilizadas para apoyar el acceso a estos recursos de información electrónicos en instituciones participantes.</w:t>
      </w:r>
    </w:p>
    <w:p w:rsidR="007958F3" w:rsidRPr="007958F3" w:rsidRDefault="007958F3" w:rsidP="007958F3">
      <w:pPr>
        <w:pStyle w:val="Prrafodelista"/>
        <w:numPr>
          <w:ilvl w:val="0"/>
          <w:numId w:val="6"/>
        </w:numPr>
        <w:rPr>
          <w:lang w:val="es-ES"/>
        </w:rPr>
      </w:pPr>
      <w:r w:rsidRPr="007958F3">
        <w:rPr>
          <w:lang w:val="es-ES"/>
        </w:rPr>
        <w:t>Fortalecer la producción nacional de investigación de los mecanismos de publicación de revistas y publicaciones en línea.</w:t>
      </w:r>
    </w:p>
    <w:p w:rsidR="007958F3" w:rsidRDefault="007958F3" w:rsidP="007958F3">
      <w:pPr>
        <w:pStyle w:val="Prrafodelista"/>
        <w:numPr>
          <w:ilvl w:val="0"/>
          <w:numId w:val="6"/>
        </w:numPr>
        <w:rPr>
          <w:lang w:val="es-ES"/>
        </w:rPr>
      </w:pPr>
      <w:r w:rsidRPr="007958F3">
        <w:rPr>
          <w:lang w:val="es-ES"/>
        </w:rPr>
        <w:t>Incrementar la presencia de los nicaragüenses a través de publicaciones de investigación y de publicación de acceso abierto, la ampliación de la capacidad de las principales revistas de investigación y documentos.</w:t>
      </w:r>
    </w:p>
    <w:p w:rsidR="00EC59F9" w:rsidRDefault="00EC59F9" w:rsidP="00987C62">
      <w:pPr>
        <w:rPr>
          <w:lang w:val="es-ES"/>
        </w:rPr>
      </w:pPr>
    </w:p>
    <w:p w:rsidR="00EC59F9" w:rsidRDefault="00EC59F9" w:rsidP="00EC59F9">
      <w:pPr>
        <w:rPr>
          <w:lang w:val="es-ES"/>
        </w:rPr>
      </w:pPr>
      <w:r>
        <w:rPr>
          <w:lang w:val="es-ES"/>
        </w:rPr>
        <w:br w:type="page"/>
      </w:r>
    </w:p>
    <w:p w:rsidR="00987C62" w:rsidRDefault="00EC59F9" w:rsidP="00EC59F9">
      <w:pPr>
        <w:pStyle w:val="Ttulo1"/>
        <w:numPr>
          <w:ilvl w:val="0"/>
          <w:numId w:val="4"/>
        </w:numPr>
        <w:rPr>
          <w:lang w:val="es-ES"/>
        </w:rPr>
      </w:pPr>
      <w:bookmarkStart w:id="4" w:name="_Toc481143606"/>
      <w:r>
        <w:rPr>
          <w:lang w:val="es-ES"/>
        </w:rPr>
        <w:lastRenderedPageBreak/>
        <w:t>Contenido del Manual</w:t>
      </w:r>
      <w:bookmarkEnd w:id="4"/>
    </w:p>
    <w:p w:rsidR="00AC1683" w:rsidRDefault="00AC1683" w:rsidP="00987C62">
      <w:pPr>
        <w:rPr>
          <w:lang w:val="es-ES"/>
        </w:rPr>
      </w:pPr>
    </w:p>
    <w:p w:rsidR="0032783D" w:rsidRDefault="0032783D" w:rsidP="00933E21">
      <w:pPr>
        <w:pStyle w:val="Ttulo2"/>
        <w:numPr>
          <w:ilvl w:val="1"/>
          <w:numId w:val="4"/>
        </w:numPr>
        <w:rPr>
          <w:lang w:val="es-ES"/>
        </w:rPr>
      </w:pPr>
      <w:bookmarkStart w:id="5" w:name="_Toc481143607"/>
      <w:r>
        <w:rPr>
          <w:lang w:val="es-ES"/>
        </w:rPr>
        <w:t>Acceso.</w:t>
      </w:r>
      <w:bookmarkEnd w:id="5"/>
    </w:p>
    <w:p w:rsidR="0032783D" w:rsidRDefault="0032783D" w:rsidP="0032783D">
      <w:pPr>
        <w:rPr>
          <w:lang w:val="es-ES"/>
        </w:rPr>
      </w:pPr>
    </w:p>
    <w:p w:rsidR="0032783D" w:rsidRPr="0032783D" w:rsidRDefault="0032783D" w:rsidP="0032783D">
      <w:pPr>
        <w:rPr>
          <w:lang w:val="es-ES"/>
        </w:rPr>
      </w:pPr>
      <w:r>
        <w:rPr>
          <w:lang w:val="es-ES"/>
        </w:rPr>
        <w:t xml:space="preserve">La </w:t>
      </w:r>
      <w:r w:rsidRPr="0032783D">
        <w:rPr>
          <w:i/>
          <w:lang w:val="es-ES"/>
        </w:rPr>
        <w:t>URL</w:t>
      </w:r>
      <w:r>
        <w:rPr>
          <w:lang w:val="es-ES"/>
        </w:rPr>
        <w:t xml:space="preserve"> para poder tener acceso a las Bases de Datos Suscritas es: </w:t>
      </w:r>
      <w:hyperlink r:id="rId15" w:history="1">
        <w:r w:rsidRPr="00947B94">
          <w:rPr>
            <w:rStyle w:val="Hipervnculo"/>
            <w:lang w:val="es-ES"/>
          </w:rPr>
          <w:t>http://www.biblioacceso.unan.edu.ni/index.php</w:t>
        </w:r>
      </w:hyperlink>
      <w:r>
        <w:rPr>
          <w:lang w:val="es-ES"/>
        </w:rPr>
        <w:t xml:space="preserve"> esta mostrará la interfaz de inicio de sesión donde los usuarios deberán ingresar su cuenta y contraseña para tener acceso.</w:t>
      </w:r>
    </w:p>
    <w:p w:rsidR="0032783D" w:rsidRPr="0032783D" w:rsidRDefault="005F4473" w:rsidP="0032783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EEDC452" wp14:editId="729145B8">
                <wp:simplePos x="0" y="0"/>
                <wp:positionH relativeFrom="column">
                  <wp:posOffset>3486150</wp:posOffset>
                </wp:positionH>
                <wp:positionV relativeFrom="paragraph">
                  <wp:posOffset>309245</wp:posOffset>
                </wp:positionV>
                <wp:extent cx="2790190" cy="2585085"/>
                <wp:effectExtent l="0" t="0" r="10160" b="5715"/>
                <wp:wrapSquare wrapText="bothSides"/>
                <wp:docPr id="30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0190" cy="2585085"/>
                          <a:chOff x="0" y="0"/>
                          <a:chExt cx="2790190" cy="2585085"/>
                        </a:xfrm>
                      </wpg:grpSpPr>
                      <wpg:grpSp>
                        <wpg:cNvPr id="29" name="Grupo 29"/>
                        <wpg:cNvGrpSpPr/>
                        <wpg:grpSpPr>
                          <a:xfrm>
                            <a:off x="0" y="0"/>
                            <a:ext cx="2790190" cy="2585085"/>
                            <a:chOff x="0" y="0"/>
                            <a:chExt cx="2790190" cy="2585085"/>
                          </a:xfrm>
                        </wpg:grpSpPr>
                        <wpg:grpSp>
                          <wpg:cNvPr id="10" name="Grupo 10"/>
                          <wpg:cNvGrpSpPr/>
                          <wpg:grpSpPr>
                            <a:xfrm>
                              <a:off x="0" y="0"/>
                              <a:ext cx="2790190" cy="2585085"/>
                              <a:chOff x="504825" y="0"/>
                              <a:chExt cx="2790769" cy="2585085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Imagen 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7404" t="26843" r="26763" b="25080"/>
                              <a:stretch/>
                            </pic:blipFill>
                            <pic:spPr bwMode="auto">
                              <a:xfrm>
                                <a:off x="504825" y="0"/>
                                <a:ext cx="2724150" cy="2286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8" name="Grupo 8"/>
                            <wpg:cNvGrpSpPr/>
                            <wpg:grpSpPr>
                              <a:xfrm>
                                <a:off x="2581144" y="971550"/>
                                <a:ext cx="714450" cy="352351"/>
                                <a:chOff x="2581144" y="0"/>
                                <a:chExt cx="714450" cy="352351"/>
                              </a:xfrm>
                            </wpg:grpSpPr>
                            <wps:wsp>
                              <wps:cNvPr id="6" name="Conector recto de flecha 6"/>
                              <wps:cNvCnPr/>
                              <wps:spPr>
                                <a:xfrm flipH="1">
                                  <a:off x="2581144" y="180975"/>
                                  <a:ext cx="542839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Elipse 7"/>
                              <wps:cNvSpPr/>
                              <wps:spPr>
                                <a:xfrm>
                                  <a:off x="2943225" y="0"/>
                                  <a:ext cx="352369" cy="352351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847DE9" w:rsidRPr="00440012" w:rsidRDefault="00847DE9" w:rsidP="0032783D">
                                    <w:pPr>
                                      <w:ind w:firstLine="0"/>
                                      <w:jc w:val="left"/>
                                      <w:rPr>
                                        <w:b/>
                                        <w:color w:val="FFFFFF" w:themeColor="background1"/>
                                        <w:szCs w:val="20"/>
                                      </w:rPr>
                                    </w:pPr>
                                    <w:r w:rsidRPr="00440012">
                                      <w:rPr>
                                        <w:b/>
                                        <w:color w:val="FFFFFF" w:themeColor="background1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" name="Cuadro de texto 9"/>
                            <wps:cNvSpPr txBox="1"/>
                            <wps:spPr>
                              <a:xfrm>
                                <a:off x="504825" y="2343150"/>
                                <a:ext cx="2724150" cy="2419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7DE9" w:rsidRPr="002A6AA6" w:rsidRDefault="00847DE9" w:rsidP="0032783D">
                                  <w:pPr>
                                    <w:pStyle w:val="Descripcin"/>
                                    <w:rPr>
                                      <w:noProof/>
                                      <w:color w:val="404040" w:themeColor="text1" w:themeTint="BF"/>
                                      <w:sz w:val="24"/>
                                      <w:szCs w:val="24"/>
                                    </w:rPr>
                                  </w:pPr>
                                  <w:bookmarkStart w:id="6" w:name="_Toc481142485"/>
                                  <w:proofErr w:type="spellStart"/>
                                  <w:r>
                                    <w:t>Ilustración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 w:rsidR="00C63419">
                                    <w:fldChar w:fldCharType="begin"/>
                                  </w:r>
                                  <w:r w:rsidR="00C63419">
                                    <w:instrText xml:space="preserve"> SEQ Ilustración \* ARABIC </w:instrText>
                                  </w:r>
                                  <w:r w:rsidR="00C63419">
                                    <w:fldChar w:fldCharType="separate"/>
                                  </w:r>
                                  <w:r w:rsidR="00E43643">
                                    <w:rPr>
                                      <w:noProof/>
                                    </w:rPr>
                                    <w:t>1</w:t>
                                  </w:r>
                                  <w:r w:rsidR="00C63419"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Formulario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Iniciar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Sesión</w:t>
                                  </w:r>
                                  <w:bookmarkEnd w:id="6"/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s:wsp>
                          <wps:cNvPr id="13" name="Conector recto de flecha 13"/>
                          <wps:cNvCnPr/>
                          <wps:spPr>
                            <a:xfrm flipH="1">
                              <a:off x="1724025" y="1476375"/>
                              <a:ext cx="54272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Elipse 14"/>
                          <wps:cNvSpPr/>
                          <wps:spPr>
                            <a:xfrm>
                              <a:off x="2085975" y="1295400"/>
                              <a:ext cx="352296" cy="352351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47DE9" w:rsidRPr="005F4473" w:rsidRDefault="00847DE9" w:rsidP="005F4473">
                                <w:pPr>
                                  <w:ind w:firstLine="0"/>
                                  <w:jc w:val="left"/>
                                  <w:rPr>
                                    <w:b/>
                                    <w:color w:val="FFFFFF" w:themeColor="background1"/>
                                    <w:szCs w:val="20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Cs w:val="20"/>
                                    <w:lang w:val="es-E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Conector recto de flecha 15"/>
                        <wps:cNvCnPr/>
                        <wps:spPr>
                          <a:xfrm rot="5400000" flipH="1">
                            <a:off x="542925" y="1924050"/>
                            <a:ext cx="4044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Elipse 16"/>
                        <wps:cNvSpPr/>
                        <wps:spPr>
                          <a:xfrm>
                            <a:off x="571500" y="193357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5F4473" w:rsidRDefault="00847DE9" w:rsidP="005F4473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Conector recto de flecha 25"/>
                        <wps:cNvCnPr/>
                        <wps:spPr>
                          <a:xfrm rot="5400000" flipH="1">
                            <a:off x="952500" y="1933575"/>
                            <a:ext cx="4044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Elipse 26"/>
                        <wps:cNvSpPr/>
                        <wps:spPr>
                          <a:xfrm>
                            <a:off x="981075" y="193357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5F4473" w:rsidRDefault="00847DE9" w:rsidP="005F4473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ector recto de flecha 27"/>
                        <wps:cNvCnPr/>
                        <wps:spPr>
                          <a:xfrm rot="5400000" flipH="1">
                            <a:off x="1543050" y="1943100"/>
                            <a:ext cx="4044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Elipse 28"/>
                        <wps:cNvSpPr/>
                        <wps:spPr>
                          <a:xfrm>
                            <a:off x="1562100" y="194310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5F4473" w:rsidRDefault="00847DE9" w:rsidP="005F4473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DC452" id="Grupo 30" o:spid="_x0000_s1029" style="position:absolute;left:0;text-align:left;margin-left:274.5pt;margin-top:24.35pt;width:219.7pt;height:203.55pt;z-index:251681792" coordsize="27901,25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">
                <v:group id="Grupo 29" o:spid="_x0000_s1030" style="position:absolute;width:27901;height:25850" coordsize="27901,25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group id="Grupo 10" o:spid="_x0000_s1031" style="position:absolute;width:27901;height:25850" coordorigin="5048" coordsize="27907,25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5" o:spid="_x0000_s1032" type="#_x0000_t75" style="position:absolute;left:5048;width:27241;height:22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nLE7DAAAA2gAAAA8AAABkcnMvZG93bnJldi54bWxEj0FrAjEUhO9C/0N4BW+aWLulrJuVIgge&#10;vFSL0ttj89wsbl62m1TXf28KBY/DzHzDFMvBteJCfWg8a5hNFQjiypuGaw1f+/XkHUSIyAZbz6Th&#10;RgGW5dOowNz4K3/SZRdrkSAcctRgY+xyKUNlyWGY+o44eSffO4xJ9rU0PV4T3LXyRak36bDhtGCx&#10;o5Wl6rz7dRqObruiLLM/amNVO/9+Pa4Ph7nW4+fhYwEi0hAf4f/2xmjI4O9KugGyv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WcsTsMAAADaAAAADwAAAAAAAAAAAAAAAACf&#10;AgAAZHJzL2Rvd25yZXYueG1sUEsFBgAAAAAEAAQA9wAAAI8DAAAAAA==&#10;">
                      <v:imagedata r:id="rId17" o:title="" croptop="17592f" cropbottom="16436f" cropleft="17959f" cropright="17539f"/>
                      <v:path arrowok="t"/>
                    </v:shape>
                    <v:group id="Grupo 8" o:spid="_x0000_s1033" style="position:absolute;left:25811;top:9715;width:7144;height:3524" coordorigin="25811" coordsize="7144,35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recto de flecha 6" o:spid="_x0000_s1034" type="#_x0000_t32" style="position:absolute;left:25811;top:1809;width:542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9lD8IAAADaAAAADwAAAGRycy9kb3ducmV2LnhtbESPT4vCMBTE78J+h/AW9qbpbkGkaywi&#10;Cq5e/LN4fjTPttq81CbW+u2NIHgcZuY3zDjtTCVaalxpWcH3IAJBnFldcq7gf7/oj0A4j6yxskwK&#10;7uQgnXz0xphoe+MttTufiwBhl6CCwvs6kdJlBRl0A1sTB+9oG4M+yCaXusFbgJtK/kTRUBosOSwU&#10;WNOsoOy8uxoFmznFfrWI4+gyL0/rPzpsLrODUl+f3fQXhKfOv8Ov9lIrGMLzSrgBcvI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c9lD8IAAADaAAAADwAAAAAAAAAAAAAA&#10;AAChAgAAZHJzL2Rvd25yZXYueG1sUEsFBgAAAAAEAAQA+QAAAJADAAAAAA==&#10;" strokecolor="#b01513 [3204]" strokeweight="1.5pt">
                        <v:stroke endarrow="block" endcap="round"/>
                      </v:shape>
                      <v:oval id="Elipse 7" o:spid="_x0000_s1035" style="position:absolute;left:29432;width:3523;height:35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GopMIA&#10;AADaAAAADwAAAGRycy9kb3ducmV2LnhtbESPzYrCQBCE78K+w9ALe9OJZn+S6CiiLHjYS9w8QJPp&#10;TYKZnpAZk+zbO4Lgsaiqr6jNbjKtGKh3jWUFy0UEgri0uuFKQfH7PU9AOI+ssbVMCv7JwW77Mttg&#10;pu3IOQ1nX4kAYZehgtr7LpPSlTUZdAvbEQfvz/YGfZB9JXWPY4CbVq6i6FMabDgs1NjRoabycr4a&#10;BUP+sSya1THFOH5PyoJ/rql0Sr29Tvs1CE+Tf4Yf7ZNW8AX3K+EGyO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caikwgAAANoAAAAPAAAAAAAAAAAAAAAAAJgCAABkcnMvZG93&#10;bnJldi54bWxQSwUGAAAAAAQABAD1AAAAhwMAAAAA&#10;" fillcolor="#b01513 [3204]" strokecolor="#b01513 [3204]" strokeweight="2.25pt">
                        <v:stroke endcap="round"/>
                        <v:textbox>
                          <w:txbxContent>
                            <w:p w:rsidR="00847DE9" w:rsidRPr="00440012" w:rsidRDefault="00847DE9" w:rsidP="0032783D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</w:rPr>
                              </w:pPr>
                              <w:r w:rsidRPr="00440012">
                                <w:rPr>
                                  <w:b/>
                                  <w:color w:val="FFFFFF" w:themeColor="background1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9" o:spid="_x0000_s1036" type="#_x0000_t202" style="position:absolute;left:5048;top:23431;width:27241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IosUA&#10;AADaAAAADwAAAGRycy9kb3ducmV2LnhtbESPQWsCMRSE70L/Q3gFL6LZtiK6GkWkQtuLdOvF22Pz&#10;3KzdvCxJVrf/vikUPA4z8w2z2vS2EVfyoXas4GmSgSAuna65UnD82o/nIEJE1tg4JgU/FGCzfhis&#10;MNfuxp90LWIlEoRDjgpMjG0uZSgNWQwT1xIn7+y8xZikr6T2eEtw28jnLJtJizWnBYMt7QyV30Vn&#10;FRymp4MZdefXj+30xb8fu93sUhVKDR/77RJEpD7ew//tN61gAX9X0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oMiixQAAANoAAAAPAAAAAAAAAAAAAAAAAJgCAABkcnMv&#10;ZG93bnJldi54bWxQSwUGAAAAAAQABAD1AAAAigMAAAAA&#10;" stroked="f">
                      <v:textbox style="mso-fit-shape-to-text:t" inset="0,0,0,0">
                        <w:txbxContent>
                          <w:p w:rsidR="00847DE9" w:rsidRPr="002A6AA6" w:rsidRDefault="00847DE9" w:rsidP="0032783D">
                            <w:pPr>
                              <w:pStyle w:val="Descripcin"/>
                              <w:rPr>
                                <w:noProof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bookmarkStart w:id="7" w:name="_Toc481142485"/>
                            <w:proofErr w:type="spellStart"/>
                            <w:r>
                              <w:t>Ilustración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C63419">
                              <w:fldChar w:fldCharType="begin"/>
                            </w:r>
                            <w:r w:rsidR="00C63419">
                              <w:instrText xml:space="preserve"> SEQ Ilustración \* ARABIC </w:instrText>
                            </w:r>
                            <w:r w:rsidR="00C63419">
                              <w:fldChar w:fldCharType="separate"/>
                            </w:r>
                            <w:r w:rsidR="00E43643">
                              <w:rPr>
                                <w:noProof/>
                              </w:rPr>
                              <w:t>1</w:t>
                            </w:r>
                            <w:r w:rsidR="00C6341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Formulario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Iniciar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Sesión</w:t>
                            </w:r>
                            <w:bookmarkEnd w:id="7"/>
                            <w:proofErr w:type="spellEnd"/>
                          </w:p>
                        </w:txbxContent>
                      </v:textbox>
                    </v:shape>
                  </v:group>
                  <v:shape id="Conector recto de flecha 13" o:spid="_x0000_s1037" type="#_x0000_t32" style="position:absolute;left:17240;top:14763;width:542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Bumr8AAADbAAAADwAAAGRycy9kb3ducmV2LnhtbERPy6rCMBDdC/5DGOHuNNWCSDWKiILe&#10;u/GF66EZ22ozqU3U3r83guBuDuc5k1ljSvGg2hWWFfR7EQji1OqCMwXHw6o7AuE8ssbSMin4Jwez&#10;abs1wUTbJ+/osfeZCCHsElSQe18lUro0J4OuZyviwJ1tbdAHWGdS1/gM4aaUgygaSoMFh4YcK1rk&#10;lF73d6Ngu6TY/67iOLoti8vfhk7b2+Kk1E+nmY9BeGr8V/xxr3WYH8P7l3CAnL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MBumr8AAADbAAAADwAAAAAAAAAAAAAAAACh&#10;AgAAZHJzL2Rvd25yZXYueG1sUEsFBgAAAAAEAAQA+QAAAI0DAAAAAA==&#10;" strokecolor="#b01513 [3204]" strokeweight="1.5pt">
                    <v:stroke endarrow="block" endcap="round"/>
                  </v:shape>
                  <v:oval id="Elipse 14" o:spid="_x0000_s1038" style="position:absolute;left:20859;top:12954;width:3523;height:35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xywLwA&#10;AADbAAAADwAAAGRycy9kb3ducmV2LnhtbERPSwrCMBDdC94hjOBOU79oNYooggs3ag8wNGNbbCal&#10;ibXe3giCu3m876y3rSlFQ7UrLCsYDSMQxKnVBWcKkttxsADhPLLG0jIpeJOD7abbWWOs7Ysv1Fx9&#10;JkIIuxgV5N5XsZQuzcmgG9qKOHB3Wxv0AdaZ1DW+Qrgp5TiK5tJgwaEhx4r2OaWP69MoaC6zUVKM&#10;D0ucTKaLNOHzcymdUv1eu1uB8NT6v/jnPukwfwrfX8IBcvM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4THLAvAAAANsAAAAPAAAAAAAAAAAAAAAAAJgCAABkcnMvZG93bnJldi54&#10;bWxQSwUGAAAAAAQABAD1AAAAgQMAAAAA&#10;" fillcolor="#b01513 [3204]" strokecolor="#b01513 [3204]" strokeweight="2.25pt">
                    <v:stroke endcap="round"/>
                    <v:textbox>
                      <w:txbxContent>
                        <w:p w:rsidR="00847DE9" w:rsidRPr="005F4473" w:rsidRDefault="00847DE9" w:rsidP="005F4473">
                          <w:pPr>
                            <w:ind w:firstLine="0"/>
                            <w:jc w:val="left"/>
                            <w:rPr>
                              <w:b/>
                              <w:color w:val="FFFFFF" w:themeColor="background1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Cs w:val="20"/>
                              <w:lang w:val="es-ES"/>
                            </w:rPr>
                            <w:t>2</w:t>
                          </w:r>
                        </w:p>
                      </w:txbxContent>
                    </v:textbox>
                  </v:oval>
                </v:group>
                <v:shape id="Conector recto de flecha 15" o:spid="_x0000_s1039" type="#_x0000_t32" style="position:absolute;left:5429;top:19240;width:4044;height:0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+1X8EAAADbAAAADwAAAGRycy9kb3ducmV2LnhtbERPTWvCQBC9F/oflin0VjcVqiW6ihSl&#10;3iRulB6H7JgEs7Mhu43x37uC4G0e73Pmy8E2oqfO144VfI4SEMSFMzWXCnK9+fgG4QOywcYxKbiS&#10;h+Xi9WWOqXEXzqjfh1LEEPYpKqhCaFMpfVGRRT9yLXHkTq6zGCLsSmk6vMRw28hxkkykxZpjQ4Ut&#10;/VRUnPf/VsHfeuOOv7nWR389THdaZ31zyJR6fxtWMxCBhvAUP9xbE+d/wf2XeIBc3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L7VfwQAAANsAAAAPAAAAAAAAAAAAAAAA&#10;AKECAABkcnMvZG93bnJldi54bWxQSwUGAAAAAAQABAD5AAAAjwMAAAAA&#10;" strokecolor="#b01513 [3204]" strokeweight="1.5pt">
                  <v:stroke endarrow="block" endcap="round"/>
                </v:shape>
                <v:oval id="Elipse 16" o:spid="_x0000_s1040" style="position:absolute;left:5715;top:19335;width:3517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JJLLwA&#10;AADbAAAADwAAAGRycy9kb3ducmV2LnhtbERPSwrCMBDdC94hjOBOU79oNYooggs3ag8wNGNbbCal&#10;ibXe3giCu3m876y3rSlFQ7UrLCsYDSMQxKnVBWcKkttxsADhPLLG0jIpeJOD7abbWWOs7Ysv1Fx9&#10;JkIIuxgV5N5XsZQuzcmgG9qKOHB3Wxv0AdaZ1DW+Qrgp5TiK5tJgwaEhx4r2OaWP69MoaC6zUVKM&#10;D0ucTKaLNOHzcymdUv1eu1uB8NT6v/jnPukwfw7fX8IBcvM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n0kksvAAAANsAAAAPAAAAAAAAAAAAAAAAAJgCAABkcnMvZG93bnJldi54&#10;bWxQSwUGAAAAAAQABAD1AAAAgQMAAAAA&#10;" fillcolor="#b01513 [3204]" strokecolor="#b01513 [3204]" strokeweight="2.25pt">
                  <v:stroke endcap="round"/>
                  <v:textbox>
                    <w:txbxContent>
                      <w:p w:rsidR="00847DE9" w:rsidRPr="005F4473" w:rsidRDefault="00847DE9" w:rsidP="005F4473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3</w:t>
                        </w:r>
                      </w:p>
                    </w:txbxContent>
                  </v:textbox>
                </v:oval>
                <v:shape id="Conector recto de flecha 25" o:spid="_x0000_s1041" type="#_x0000_t32" style="position:absolute;left:9524;top:19336;width:4045;height:0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N/4sMAAADbAAAADwAAAGRycy9kb3ducmV2LnhtbESPQWvCQBSE7wX/w/IEb3WjYCvRVUSU&#10;eitxVTw+ss8kmH0bstsY/71bKPQ4zMw3zHLd21p01PrKsYLJOAFBnDtTcaHgpPfvcxA+IBusHZOC&#10;J3lYrwZvS0yNe3BG3TEUIkLYp6igDKFJpfR5SRb92DXE0bu51mKIsi2kafER4baW0yT5kBYrjgsl&#10;NrQtKb8ff6yC627vLl8nrS/+ef781jrr6nOm1GjYbxYgAvXhP/zXPhgF0x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Df+LDAAAA2wAAAA8AAAAAAAAAAAAA&#10;AAAAoQIAAGRycy9kb3ducmV2LnhtbFBLBQYAAAAABAAEAPkAAACRAwAAAAA=&#10;" strokecolor="#b01513 [3204]" strokeweight="1.5pt">
                  <v:stroke endarrow="block" endcap="round"/>
                </v:shape>
                <v:oval id="Elipse 26" o:spid="_x0000_s1042" style="position:absolute;left:9810;top:19335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6DkcAA&#10;AADbAAAADwAAAGRycy9kb3ducmV2LnhtbESPzarCMBSE94LvEI7gTlPrD1qNIorgwo3aBzg0x7bY&#10;nJQm1t63vxEEl8PMfMNsdp2pREuNKy0rmIwjEMSZ1SXnCtL7abQE4TyyxsoyKfgjB7ttv7fBRNs3&#10;X6m9+VwECLsEFRTe14mULivIoBvbmjh4D9sY9EE2udQNvgPcVDKOooU0WHJYKLCmQ0HZ8/YyCtrr&#10;fJKW8XGF0+lsmaV8ea2kU2o46PZrEJ46/wt/22etIF7A50v4AXL7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b6DkcAAAADbAAAADwAAAAAAAAAAAAAAAACYAgAAZHJzL2Rvd25y&#10;ZXYueG1sUEsFBgAAAAAEAAQA9QAAAIUDAAAAAA==&#10;" fillcolor="#b01513 [3204]" strokecolor="#b01513 [3204]" strokeweight="2.25pt">
                  <v:stroke endcap="round"/>
                  <v:textbox>
                    <w:txbxContent>
                      <w:p w:rsidR="00847DE9" w:rsidRPr="005F4473" w:rsidRDefault="00847DE9" w:rsidP="005F4473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4</w:t>
                        </w:r>
                      </w:p>
                    </w:txbxContent>
                  </v:textbox>
                </v:oval>
                <v:shape id="Conector recto de flecha 27" o:spid="_x0000_s1043" type="#_x0000_t32" style="position:absolute;left:15429;top:19431;width:4045;height:0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1EDsIAAADbAAAADwAAAGRycy9kb3ducmV2LnhtbESPQYvCMBSE7wv+h/CEva2pHlapRhFR&#10;dm9So+Lx0TzbYvNSmljrvzcLCx6HmfmGWax6W4uOWl85VjAeJSCIc2cqLhQc9e5rBsIHZIO1Y1Lw&#10;JA+r5eBjgalxD86oO4RCRAj7FBWUITSplD4vyaIfuYY4elfXWgxRtoU0LT4i3NZykiTf0mLFcaHE&#10;hjYl5bfD3Sq4bHfu/HPU+uyfp+le66yrT5lSn8N+PQcRqA/v8H/71yiYTOHvS/wBcvk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t1EDsIAAADbAAAADwAAAAAAAAAAAAAA&#10;AAChAgAAZHJzL2Rvd25yZXYueG1sUEsFBgAAAAAEAAQA+QAAAJADAAAAAA==&#10;" strokecolor="#b01513 [3204]" strokeweight="1.5pt">
                  <v:stroke endarrow="block" endcap="round"/>
                </v:shape>
                <v:oval id="Elipse 28" o:spid="_x0000_s1044" style="position:absolute;left:15621;top:19431;width:3517;height:35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2yeLwA&#10;AADbAAAADwAAAGRycy9kb3ducmV2LnhtbERPSwrCMBDdC94hjOBOU+sHrUYRRXDhRu0BhmZsi82k&#10;NLHW25uF4PLx/ptdZyrRUuNKywom4wgEcWZ1ybmC9H4aLUE4j6yxskwKPuRgt+33Npho++YrtTef&#10;ixDCLkEFhfd1IqXLCjLoxrYmDtzDNgZ9gE0udYPvEG4qGUfRQhosOTQUWNOhoOx5exkF7XU+Scv4&#10;uMLpdLbMUr68VtIpNRx0+zUIT53/i3/us1YQh7HhS/gBcvs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3bbJ4vAAAANsAAAAPAAAAAAAAAAAAAAAAAJgCAABkcnMvZG93bnJldi54&#10;bWxQSwUGAAAAAAQABAD1AAAAgQMAAAAA&#10;" fillcolor="#b01513 [3204]" strokecolor="#b01513 [3204]" strokeweight="2.25pt">
                  <v:stroke endcap="round"/>
                  <v:textbox>
                    <w:txbxContent>
                      <w:p w:rsidR="00847DE9" w:rsidRPr="005F4473" w:rsidRDefault="00847DE9" w:rsidP="005F4473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5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</w:p>
    <w:p w:rsidR="0032783D" w:rsidRDefault="0032783D" w:rsidP="00815837">
      <w:pPr>
        <w:pStyle w:val="Ttulo3"/>
        <w:numPr>
          <w:ilvl w:val="2"/>
          <w:numId w:val="4"/>
        </w:numPr>
        <w:rPr>
          <w:lang w:val="es-ES"/>
        </w:rPr>
      </w:pPr>
      <w:bookmarkStart w:id="8" w:name="_Toc481143608"/>
      <w:r>
        <w:rPr>
          <w:lang w:val="es-ES"/>
        </w:rPr>
        <w:t>Iniciar Sesión</w:t>
      </w:r>
      <w:bookmarkEnd w:id="8"/>
    </w:p>
    <w:p w:rsidR="0032783D" w:rsidRDefault="0032783D" w:rsidP="0032783D">
      <w:pPr>
        <w:rPr>
          <w:lang w:val="es-ES"/>
        </w:rPr>
      </w:pPr>
    </w:p>
    <w:p w:rsidR="0032783D" w:rsidRDefault="0032783D" w:rsidP="0032783D">
      <w:pPr>
        <w:rPr>
          <w:lang w:val="es-ES"/>
        </w:rPr>
      </w:pPr>
      <w:r>
        <w:rPr>
          <w:lang w:val="es-ES"/>
        </w:rPr>
        <w:t>Para que los usuarios tengan acceso a las Bases de Datos Suscritas, deben iniciar sesión</w:t>
      </w:r>
      <w:r w:rsidR="005F4473">
        <w:rPr>
          <w:lang w:val="es-ES"/>
        </w:rPr>
        <w:t xml:space="preserve">. </w:t>
      </w:r>
      <w:r w:rsidR="001652A3">
        <w:rPr>
          <w:lang w:val="es-ES"/>
        </w:rPr>
        <w:t>Para que los usuarios puedan accesar, deben contar con un usuario y una contraseña. Si estos no la poseen deber</w:t>
      </w:r>
      <w:r w:rsidR="009B529C">
        <w:rPr>
          <w:lang w:val="es-ES"/>
        </w:rPr>
        <w:t>án ir al formulario de registro. Y en caso de que la hayan olvidado deberán realizar el proceso de obtener clave. Los pasos para realizar este proceso son los siguientes:</w:t>
      </w:r>
    </w:p>
    <w:p w:rsidR="009B529C" w:rsidRDefault="005E19A6" w:rsidP="005E19A6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Ingresar usuario de su cuenta personal.</w:t>
      </w:r>
    </w:p>
    <w:p w:rsidR="005E19A6" w:rsidRDefault="005E19A6" w:rsidP="005E19A6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Ingresar la contraseña que se encuentre asociada a su cuenta.</w:t>
      </w:r>
    </w:p>
    <w:p w:rsidR="005E19A6" w:rsidRDefault="005E19A6" w:rsidP="005E19A6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Hacer click en el botón “Entrar” para iniciar sesión. </w:t>
      </w:r>
      <w:r>
        <w:rPr>
          <w:b/>
          <w:color w:val="B01513" w:themeColor="accent1"/>
          <w:lang w:val="es-ES"/>
        </w:rPr>
        <w:t xml:space="preserve">IMPORTANTE: </w:t>
      </w:r>
      <w:r>
        <w:rPr>
          <w:color w:val="B01513" w:themeColor="accent1"/>
          <w:lang w:val="es-ES"/>
        </w:rPr>
        <w:t>Los datos pasarán por un proceso de validación. Si los datos son incorrectos no permitirá el acceso</w:t>
      </w:r>
      <w:r w:rsidRPr="005E19A6">
        <w:rPr>
          <w:lang w:val="es-ES"/>
        </w:rPr>
        <w:t>.</w:t>
      </w:r>
    </w:p>
    <w:p w:rsidR="005E19A6" w:rsidRDefault="005E19A6" w:rsidP="005E19A6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Al no contar con una cuenta, el usuario deberá registrarse. Para eso debe hacer click en el botón “Registrar” donde deberá ingresar los datos que le sean solicitados.</w:t>
      </w:r>
    </w:p>
    <w:p w:rsidR="005F4473" w:rsidRDefault="004E6CF2" w:rsidP="00DC7A0B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Si el usuario ya se ha registrado pero olvido su contraseña de acceso, este podrá recuperarla haciendo click en el botón “Olvide mi Clave” y siguiendo los pasos que le solicite este proceso.</w:t>
      </w:r>
    </w:p>
    <w:p w:rsidR="00DC7A0B" w:rsidRPr="00DC7A0B" w:rsidRDefault="00DC7A0B" w:rsidP="00DC7A0B">
      <w:pPr>
        <w:ind w:firstLine="0"/>
        <w:rPr>
          <w:lang w:val="es-ES"/>
        </w:rPr>
      </w:pPr>
    </w:p>
    <w:p w:rsidR="00933E21" w:rsidRDefault="00933E21" w:rsidP="00815837">
      <w:pPr>
        <w:pStyle w:val="Ttulo3"/>
        <w:numPr>
          <w:ilvl w:val="2"/>
          <w:numId w:val="4"/>
        </w:numPr>
        <w:rPr>
          <w:lang w:val="es-ES"/>
        </w:rPr>
      </w:pPr>
      <w:bookmarkStart w:id="9" w:name="_Toc481143609"/>
      <w:r>
        <w:rPr>
          <w:lang w:val="es-ES"/>
        </w:rPr>
        <w:t>Registrarse</w:t>
      </w:r>
      <w:bookmarkEnd w:id="9"/>
    </w:p>
    <w:p w:rsidR="003E6819" w:rsidRPr="003E6819" w:rsidRDefault="003E6819" w:rsidP="003E6819">
      <w:pPr>
        <w:rPr>
          <w:lang w:val="es-ES"/>
        </w:rPr>
      </w:pPr>
    </w:p>
    <w:p w:rsidR="0032783D" w:rsidRDefault="0032783D" w:rsidP="00933E21">
      <w:pPr>
        <w:rPr>
          <w:noProof/>
          <w:lang w:val="es-ES" w:eastAsia="es-ES"/>
        </w:rPr>
      </w:pPr>
      <w:r>
        <w:rPr>
          <w:noProof/>
          <w:lang w:val="es-ES" w:eastAsia="es-ES"/>
        </w:rPr>
        <w:t>Para que los usuarios puedan acceder a las Bases de Datos Suscritas,</w:t>
      </w:r>
      <w:r w:rsidR="00320A00">
        <w:rPr>
          <w:noProof/>
          <w:lang w:val="es-ES" w:eastAsia="es-ES"/>
        </w:rPr>
        <w:t xml:space="preserve"> deben contar con una cuenta de acceso. En caso de no tener una cuenta</w:t>
      </w:r>
      <w:r>
        <w:rPr>
          <w:noProof/>
          <w:lang w:val="es-ES" w:eastAsia="es-ES"/>
        </w:rPr>
        <w:t xml:space="preserve"> primero deben registrarse.</w:t>
      </w:r>
      <w:r w:rsidR="00CD25CB">
        <w:rPr>
          <w:noProof/>
          <w:lang w:val="es-ES" w:eastAsia="es-ES"/>
        </w:rPr>
        <w:t xml:space="preserve"> </w:t>
      </w:r>
      <w:r w:rsidR="00320A00">
        <w:rPr>
          <w:noProof/>
          <w:lang w:val="es-ES" w:eastAsia="es-ES"/>
        </w:rPr>
        <w:t xml:space="preserve">Para esto </w:t>
      </w:r>
      <w:r w:rsidR="003E6819">
        <w:rPr>
          <w:noProof/>
          <w:lang w:val="es-ES" w:eastAsia="es-ES"/>
        </w:rPr>
        <w:t>el usuario debe ingresar los datos solicitados: Identificación (Carnet</w:t>
      </w:r>
      <w:r w:rsidR="00EE2BC9">
        <w:rPr>
          <w:noProof/>
          <w:lang w:val="es-ES" w:eastAsia="es-ES"/>
        </w:rPr>
        <w:t xml:space="preserve"> en caso de ser estudiante, Nº INSS en caso de ser trabajador</w:t>
      </w:r>
      <w:r w:rsidR="003E6819">
        <w:rPr>
          <w:noProof/>
          <w:lang w:val="es-ES" w:eastAsia="es-ES"/>
        </w:rPr>
        <w:t>), Correo, Usuario y Clave. Los pasos para poder realizar este proceso son los siguientes:</w:t>
      </w:r>
    </w:p>
    <w:p w:rsidR="003E6819" w:rsidRDefault="00255AB5" w:rsidP="003E6819">
      <w:pPr>
        <w:pStyle w:val="Prrafodelista"/>
        <w:numPr>
          <w:ilvl w:val="0"/>
          <w:numId w:val="9"/>
        </w:numPr>
        <w:rPr>
          <w:noProof/>
          <w:lang w:val="es-ES" w:eastAsia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3286664</wp:posOffset>
                </wp:positionH>
                <wp:positionV relativeFrom="paragraph">
                  <wp:posOffset>0</wp:posOffset>
                </wp:positionV>
                <wp:extent cx="3077065" cy="3051810"/>
                <wp:effectExtent l="0" t="0" r="28575" b="0"/>
                <wp:wrapSquare wrapText="bothSides"/>
                <wp:docPr id="46" name="Grupo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7065" cy="3051810"/>
                          <a:chOff x="0" y="0"/>
                          <a:chExt cx="3077065" cy="3051810"/>
                        </a:xfrm>
                      </wpg:grpSpPr>
                      <wpg:grpSp>
                        <wpg:cNvPr id="43" name="Grupo 43"/>
                        <wpg:cNvGrpSpPr/>
                        <wpg:grpSpPr>
                          <a:xfrm>
                            <a:off x="0" y="0"/>
                            <a:ext cx="3077065" cy="3051810"/>
                            <a:chOff x="0" y="0"/>
                            <a:chExt cx="3077065" cy="3051810"/>
                          </a:xfrm>
                        </wpg:grpSpPr>
                        <wpg:grpSp>
                          <wpg:cNvPr id="39" name="Grupo 39"/>
                          <wpg:cNvGrpSpPr/>
                          <wpg:grpSpPr>
                            <a:xfrm>
                              <a:off x="0" y="0"/>
                              <a:ext cx="3077065" cy="3051810"/>
                              <a:chOff x="0" y="0"/>
                              <a:chExt cx="3077454" cy="3051810"/>
                            </a:xfrm>
                          </wpg:grpSpPr>
                          <wpg:grpSp>
                            <wpg:cNvPr id="4" name="Grupo 4"/>
                            <wpg:cNvGrpSpPr/>
                            <wpg:grpSpPr>
                              <a:xfrm>
                                <a:off x="0" y="0"/>
                                <a:ext cx="2819400" cy="3051810"/>
                                <a:chOff x="0" y="0"/>
                                <a:chExt cx="2819400" cy="30518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n 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121" t="27244" r="26443" b="1486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819400" cy="27527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" name="Cuadro de texto 3"/>
                              <wps:cNvSpPr txBox="1"/>
                              <wps:spPr>
                                <a:xfrm>
                                  <a:off x="0" y="2809875"/>
                                  <a:ext cx="2819400" cy="241935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847DE9" w:rsidRPr="00064F49" w:rsidRDefault="00847DE9" w:rsidP="003B238A">
                                    <w:pPr>
                                      <w:pStyle w:val="Descripcin"/>
                                      <w:ind w:firstLine="0"/>
                                      <w:jc w:val="center"/>
                                      <w:rPr>
                                        <w:noProof/>
                                      </w:rPr>
                                    </w:pPr>
                                    <w:bookmarkStart w:id="10" w:name="_Toc481142486"/>
                                    <w:proofErr w:type="spellStart"/>
                                    <w:r>
                                      <w:t>Ilustración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r w:rsidR="00C63419">
                                      <w:fldChar w:fldCharType="begin"/>
                                    </w:r>
                                    <w:r w:rsidR="00C63419">
                                      <w:instrText xml:space="preserve"> SEQ Ilustración \* ARABIC </w:instrText>
                                    </w:r>
                                    <w:r w:rsidR="00C63419">
                                      <w:fldChar w:fldCharType="separate"/>
                                    </w:r>
                                    <w:r w:rsidR="00E43643">
                                      <w:rPr>
                                        <w:noProof/>
                                      </w:rPr>
                                      <w:t>2</w:t>
                                    </w:r>
                                    <w:r w:rsidR="00C63419">
                                      <w:rPr>
                                        <w:noProof/>
                                      </w:rPr>
                                      <w:fldChar w:fldCharType="end"/>
                                    </w:r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Formulario</w:t>
                                    </w:r>
                                    <w:proofErr w:type="spellEnd"/>
                                    <w:r>
                                      <w:t xml:space="preserve"> de </w:t>
                                    </w:r>
                                    <w:proofErr w:type="spellStart"/>
                                    <w:r>
                                      <w:t>Registro</w:t>
                                    </w:r>
                                    <w:bookmarkEnd w:id="10"/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grpSp>
                          <wps:wsp>
                            <wps:cNvPr id="31" name="Conector recto de flecha 31"/>
                            <wps:cNvCnPr/>
                            <wps:spPr>
                              <a:xfrm flipH="1">
                                <a:off x="2104953" y="1007501"/>
                                <a:ext cx="54272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Elipse 32"/>
                            <wps:cNvSpPr/>
                            <wps:spPr>
                              <a:xfrm>
                                <a:off x="2470714" y="824621"/>
                                <a:ext cx="352296" cy="352351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47DE9" w:rsidRPr="00440012" w:rsidRDefault="00847DE9" w:rsidP="00DC7A0B">
                                  <w:pPr>
                                    <w:ind w:firstLine="0"/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</w:pPr>
                                  <w:r w:rsidRPr="00440012"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Conector recto de flecha 33"/>
                            <wps:cNvCnPr/>
                            <wps:spPr>
                              <a:xfrm flipH="1">
                                <a:off x="2367348" y="1357358"/>
                                <a:ext cx="54272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Elipse 34"/>
                            <wps:cNvSpPr/>
                            <wps:spPr>
                              <a:xfrm>
                                <a:off x="2725158" y="1182430"/>
                                <a:ext cx="352296" cy="352351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47DE9" w:rsidRPr="00440012" w:rsidRDefault="00847DE9" w:rsidP="00DC7A0B">
                                  <w:pPr>
                                    <w:ind w:firstLine="0"/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onector recto de flecha 35"/>
                            <wps:cNvCnPr/>
                            <wps:spPr>
                              <a:xfrm flipH="1">
                                <a:off x="2001587" y="1667459"/>
                                <a:ext cx="5422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Elipse 36"/>
                            <wps:cNvSpPr/>
                            <wps:spPr>
                              <a:xfrm>
                                <a:off x="2359397" y="1476628"/>
                                <a:ext cx="351790" cy="35179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47DE9" w:rsidRPr="00440012" w:rsidRDefault="00847DE9" w:rsidP="00DC7A0B">
                                  <w:pPr>
                                    <w:ind w:firstLine="0"/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Conector recto de flecha 37"/>
                            <wps:cNvCnPr/>
                            <wps:spPr>
                              <a:xfrm flipH="1">
                                <a:off x="2287837" y="1961658"/>
                                <a:ext cx="5422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Elipse 38"/>
                            <wps:cNvSpPr/>
                            <wps:spPr>
                              <a:xfrm>
                                <a:off x="2645641" y="1778778"/>
                                <a:ext cx="351790" cy="35179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47DE9" w:rsidRPr="00440012" w:rsidRDefault="00847DE9" w:rsidP="00CD25CB">
                                  <w:pPr>
                                    <w:ind w:firstLine="0"/>
                                    <w:jc w:val="left"/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1" name="Conector recto de flecha 41"/>
                          <wps:cNvCnPr/>
                          <wps:spPr>
                            <a:xfrm rot="5400000" flipH="1">
                              <a:off x="724619" y="2441275"/>
                              <a:ext cx="40449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Elipse 42"/>
                          <wps:cNvSpPr/>
                          <wps:spPr>
                            <a:xfrm>
                              <a:off x="750498" y="2458528"/>
                              <a:ext cx="351790" cy="351790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47DE9" w:rsidRPr="005F4473" w:rsidRDefault="00847DE9" w:rsidP="00255AB5">
                                <w:pPr>
                                  <w:ind w:firstLine="0"/>
                                  <w:jc w:val="left"/>
                                  <w:rPr>
                                    <w:b/>
                                    <w:color w:val="FFFFFF" w:themeColor="background1"/>
                                    <w:szCs w:val="20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Cs w:val="20"/>
                                    <w:lang w:val="es-E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" name="Conector recto de flecha 44"/>
                        <wps:cNvCnPr/>
                        <wps:spPr>
                          <a:xfrm rot="5400000" flipH="1">
                            <a:off x="1354346" y="2424023"/>
                            <a:ext cx="4038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Elipse 45"/>
                        <wps:cNvSpPr/>
                        <wps:spPr>
                          <a:xfrm>
                            <a:off x="1380226" y="2441275"/>
                            <a:ext cx="351155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5F4473" w:rsidRDefault="00847DE9" w:rsidP="00255AB5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46" o:spid="_x0000_s1045" style="position:absolute;left:0;text-align:left;margin-left:258.8pt;margin-top:0;width:242.3pt;height:240.3pt;z-index:251703296" coordsize="30770,30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">
                <v:group id="Grupo 43" o:spid="_x0000_s1046" style="position:absolute;width:30770;height:30518" coordsize="30770,305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group id="Grupo 39" o:spid="_x0000_s1047" style="position:absolute;width:30770;height:30518" coordsize="30774,305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group id="Grupo 4" o:spid="_x0000_s1048" style="position:absolute;width:28194;height:30518" coordsize="28194,305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<v:shape id="Imagen 2" o:spid="_x0000_s1049" type="#_x0000_t75" style="position:absolute;width:28194;height:275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7qiO/AAAA2gAAAA8AAABkcnMvZG93bnJldi54bWxEj0GrwjAQhO+C/yGs4EU0tYJKNYoIguBJ&#10;fU88Ls3aFptNaaKt/94IgsdhZr5hluvWlOJJtSssKxiPIhDEqdUFZwr+zrvhHITzyBpLy6TgRQ7W&#10;q25niYm2DR/pefKZCBB2CSrIva8SKV2ak0E3shVx8G62NuiDrDOpa2wC3JQyjqKpNFhwWMixom1O&#10;6f30MAr+m2q24fOeJgONh+llED+uN6NUv9duFiA8tf4X/rb3WkEMnyvhBsjVG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S+6ojvwAAANoAAAAPAAAAAAAAAAAAAAAAAJ8CAABk&#10;cnMvZG93bnJldi54bWxQSwUGAAAAAAQABAD3AAAAiwMAAAAA&#10;">
                        <v:imagedata r:id="rId19" o:title="" croptop="17855f" cropbottom="9741f" cropleft="17119f" cropright="17330f"/>
                        <v:path arrowok="t"/>
                      </v:shape>
                      <v:shape id="Cuadro de texto 3" o:spid="_x0000_s1050" type="#_x0000_t202" style="position:absolute;top:28098;width:28194;height:2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j/SMQA&#10;AADaAAAADwAAAGRycy9kb3ducmV2LnhtbESPQWsCMRSE74X+h/AKXopmW0VkNYpIC9qLdOvF22Pz&#10;3KxuXpYkq+u/bwoFj8PMfMMsVr1txJV8qB0reBtlIIhLp2uuFBx+PoczECEia2wck4I7BVgtn58W&#10;mGt342+6FrESCcIhRwUmxjaXMpSGLIaRa4mTd3LeYkzSV1J7vCW4beR7lk2lxZrTgsGWNobKS9FZ&#10;BfvJcW9eu9PH13oy9rtDt5meq0KpwUu/noOI1MdH+L+91QrG8Hcl3QC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I/0jEAAAA2gAAAA8AAAAAAAAAAAAAAAAAmAIAAGRycy9k&#10;b3ducmV2LnhtbFBLBQYAAAAABAAEAPUAAACJAwAAAAA=&#10;" stroked="f">
                        <v:textbox style="mso-fit-shape-to-text:t" inset="0,0,0,0">
                          <w:txbxContent>
                            <w:p w:rsidR="00847DE9" w:rsidRPr="00064F49" w:rsidRDefault="00847DE9" w:rsidP="003B238A">
                              <w:pPr>
                                <w:pStyle w:val="Descripcin"/>
                                <w:ind w:firstLine="0"/>
                                <w:jc w:val="center"/>
                                <w:rPr>
                                  <w:noProof/>
                                </w:rPr>
                              </w:pPr>
                              <w:bookmarkStart w:id="11" w:name="_Toc481142486"/>
                              <w:proofErr w:type="spellStart"/>
                              <w:r>
                                <w:t>Ilustración</w:t>
                              </w:r>
                              <w:proofErr w:type="spellEnd"/>
                              <w:r>
                                <w:t xml:space="preserve"> </w:t>
                              </w:r>
                              <w:r w:rsidR="00C63419">
                                <w:fldChar w:fldCharType="begin"/>
                              </w:r>
                              <w:r w:rsidR="00C63419">
                                <w:instrText xml:space="preserve"> SEQ Ilustración \* ARABIC </w:instrText>
                              </w:r>
                              <w:r w:rsidR="00C63419">
                                <w:fldChar w:fldCharType="separate"/>
                              </w:r>
                              <w:r w:rsidR="00E43643">
                                <w:rPr>
                                  <w:noProof/>
                                </w:rPr>
                                <w:t>2</w:t>
                              </w:r>
                              <w:r w:rsidR="00C63419"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Formulario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Registro</w:t>
                              </w:r>
                              <w:bookmarkEnd w:id="11"/>
                              <w:proofErr w:type="spellEnd"/>
                            </w:p>
                          </w:txbxContent>
                        </v:textbox>
                      </v:shape>
                    </v:group>
                    <v:shape id="Conector recto de flecha 31" o:spid="_x0000_s1051" type="#_x0000_t32" style="position:absolute;left:21049;top:10075;width:542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sJFsEAAADbAAAADwAAAGRycy9kb3ducmV2LnhtbESPzarCMBSE9xd8h3AEd9dUCyLVKCIK&#10;6t34h+tDc2yrzUltova+vREEl8PMfMOMp40pxYNqV1hW0OtGIIhTqwvOFBwPy98hCOeRNZaWScE/&#10;OZhOWj9jTLR98o4ee5+JAGGXoILc+yqR0qU5GXRdWxEH72xrgz7IOpO6xmeAm1L2o2ggDRYcFnKs&#10;aJ5Tet3fjYLtgmK/WcZxdFsUl781nba3+UmpTruZjUB4avw3/GmvtIK4B+8v4QfIy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6wkWwQAAANsAAAAPAAAAAAAAAAAAAAAA&#10;AKECAABkcnMvZG93bnJldi54bWxQSwUGAAAAAAQABAD5AAAAjwMAAAAA&#10;" strokecolor="#b01513 [3204]" strokeweight="1.5pt">
                      <v:stroke endarrow="block" endcap="round"/>
                    </v:shape>
                    <v:oval id="Elipse 32" o:spid="_x0000_s1052" style="position:absolute;left:24707;top:8246;width:3523;height:35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wTT8EA&#10;AADbAAAADwAAAGRycy9kb3ducmV2LnhtbESPwarCMBRE94L/EK7gTlPbp2g1iijCW7hR+wGX5toW&#10;m5vSxNr39y+C4HKYmTPMZtebWnTUusqygtk0AkGcW11xoSC7nSZLEM4ja6wtk4I/crDbDgcbTLV9&#10;8YW6qy9EgLBLUUHpfZNK6fKSDLqpbYiDd7etQR9kW0jd4ivATS3jKFpIgxWHhRIbOpSUP65Po6C7&#10;zGdZFR9XmCQ/yzzj83MlnVLjUb9fg/DU+2/40/7VCpIY3l/CD5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cE0/BAAAA2wAAAA8AAAAAAAAAAAAAAAAAmAIAAGRycy9kb3du&#10;cmV2LnhtbFBLBQYAAAAABAAEAPUAAACGAwAAAAA=&#10;" fillcolor="#b01513 [3204]" strokecolor="#b01513 [3204]" strokeweight="2.25pt">
                      <v:stroke endcap="round"/>
                      <v:textbox>
                        <w:txbxContent>
                          <w:p w:rsidR="00847DE9" w:rsidRPr="00440012" w:rsidRDefault="00847DE9" w:rsidP="00DC7A0B">
                            <w:pPr>
                              <w:ind w:firstLine="0"/>
                              <w:jc w:val="left"/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440012"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shape id="Conector recto de flecha 33" o:spid="_x0000_s1053" type="#_x0000_t32" style="position:absolute;left:23673;top:13573;width:542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Uy+sQAAADbAAAADwAAAGRycy9kb3ducmV2LnhtbESPT2vCQBTE74V+h+UVems2dkFKdBUR&#10;A/1zsSo5P7LPJJp9G7PbmH57t1DwOMzMb5j5crStGKj3jWMNkyQFQVw603Cl4bDPX95A+IBssHVM&#10;Gn7Jw3Lx+DDHzLgrf9OwC5WIEPYZaqhD6DIpfVmTRZ+4jjh6R9dbDFH2lTQ9XiPctvI1TafSYsNx&#10;ocaO1jWV592P1bDdkAqfuVLpZdOcvj6o2F7WhdbPT+NqBiLQGO7h//a70aAU/H2JP0A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dTL6xAAAANsAAAAPAAAAAAAAAAAA&#10;AAAAAKECAABkcnMvZG93bnJldi54bWxQSwUGAAAAAAQABAD5AAAAkgMAAAAA&#10;" strokecolor="#b01513 [3204]" strokeweight="1.5pt">
                      <v:stroke endarrow="block" endcap="round"/>
                    </v:shape>
                    <v:oval id="Elipse 34" o:spid="_x0000_s1054" style="position:absolute;left:27251;top:11824;width:3523;height:35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kuoMEA&#10;AADbAAAADwAAAGRycy9kb3ducmV2LnhtbESPQYvCMBSE74L/IbwFb5rW6qJdUxFF8OBFtz/g0bxt&#10;yzYvpYm1/nsjCB6HmfmG2WwH04ieOldbVhDPIhDEhdU1lwry3+N0BcJ5ZI2NZVLwIAfbbDzaYKrt&#10;nS/UX30pAoRdigoq79tUSldUZNDNbEscvD/bGfRBdqXUHd4D3DRyHkXf0mDNYaHClvYVFf/Xm1HQ&#10;X5ZxXs8Pa0ySxarI+XxbS6fU5GvY/YDwNPhP+N0+aQXJAl5fwg+Q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5LqDBAAAA2wAAAA8AAAAAAAAAAAAAAAAAmAIAAGRycy9kb3du&#10;cmV2LnhtbFBLBQYAAAAABAAEAPUAAACGAwAAAAA=&#10;" fillcolor="#b01513 [3204]" strokecolor="#b01513 [3204]" strokeweight="2.25pt">
                      <v:stroke endcap="round"/>
                      <v:textbox>
                        <w:txbxContent>
                          <w:p w:rsidR="00847DE9" w:rsidRPr="00440012" w:rsidRDefault="00847DE9" w:rsidP="00DC7A0B">
                            <w:pPr>
                              <w:ind w:firstLine="0"/>
                              <w:jc w:val="left"/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oval>
                    <v:shape id="Conector recto de flecha 35" o:spid="_x0000_s1055" type="#_x0000_t32" style="position:absolute;left:20015;top:16674;width:542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APFcMAAADbAAAADwAAAGRycy9kb3ducmV2LnhtbESPS4vCQBCE7wv+h6EFb+tEg4tERxFR&#10;8HHxhecm0ybRTE/MjBr/vbOwsMeiqr6ixtPGlOJJtSssK+h1IxDEqdUFZwpOx+X3EITzyBpLy6Tg&#10;TQ6mk9bXGBNtX7yn58FnIkDYJagg975KpHRpTgZd11bEwbvY2qAPss6krvEV4KaU/Sj6kQYLDgs5&#10;VjTPKb0dHkbBbkGx3yzjOLoviut2TefdfX5WqtNuZiMQnhr/H/5rr7SCeAC/X8IPkJM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/QDxXDAAAA2wAAAA8AAAAAAAAAAAAA&#10;AAAAoQIAAGRycy9kb3ducmV2LnhtbFBLBQYAAAAABAAEAPkAAACRAwAAAAA=&#10;" strokecolor="#b01513 [3204]" strokeweight="1.5pt">
                      <v:stroke endarrow="block" endcap="round"/>
                    </v:shape>
                    <v:oval id="Elipse 36" o:spid="_x0000_s1056" style="position:absolute;left:23593;top:14766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cVTMEA&#10;AADbAAAADwAAAGRycy9kb3ducmV2LnhtbESPwarCMBRE94L/EK7gTlOtilajiCK4cGNfP+DS3NcW&#10;m5vSxNr39y+C4HKYmTPM7tCbWnTUusqygtk0AkGcW11xoSD7uUzWIJxH1lhbJgV/5OCwHw52mGj7&#10;4jt1qS9EgLBLUEHpfZNI6fKSDLqpbYiD92tbgz7ItpC6xVeAm1rOo2glDVYcFkps6FRS/kifRkF3&#10;X86yan7eYBwv1nnGt+dGOqXGo/64BeGp99/wp33VCuIVvL+EHyD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nFUzBAAAA2wAAAA8AAAAAAAAAAAAAAAAAmAIAAGRycy9kb3du&#10;cmV2LnhtbFBLBQYAAAAABAAEAPUAAACGAwAAAAA=&#10;" fillcolor="#b01513 [3204]" strokecolor="#b01513 [3204]" strokeweight="2.25pt">
                      <v:stroke endcap="round"/>
                      <v:textbox>
                        <w:txbxContent>
                          <w:p w:rsidR="00847DE9" w:rsidRPr="00440012" w:rsidRDefault="00847DE9" w:rsidP="00DC7A0B">
                            <w:pPr>
                              <w:ind w:firstLine="0"/>
                              <w:jc w:val="left"/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oval>
                    <v:shape id="Conector recto de flecha 37" o:spid="_x0000_s1057" type="#_x0000_t32" style="position:absolute;left:22878;top:19616;width:542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40+cMAAADbAAAADwAAAGRycy9kb3ducmV2LnhtbESPS4vCQBCE7wv+h6EFb+tEA65ERxFR&#10;8HHxhecm0ybRTE/MjBr/vbOwsMeiqr6ixtPGlOJJtSssK+h1IxDEqdUFZwpOx+X3EITzyBpLy6Tg&#10;TQ6mk9bXGBNtX7yn58FnIkDYJagg975KpHRpTgZd11bEwbvY2qAPss6krvEV4KaU/SgaSIMFh4Uc&#10;K5rnlN4OD6Ngt6DYb5ZxHN0XxXW7pvPuPj8r1Wk3sxEIT43/D/+1V1pB/AO/X8IPkJM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BONPnDAAAA2wAAAA8AAAAAAAAAAAAA&#10;AAAAoQIAAGRycy9kb3ducmV2LnhtbFBLBQYAAAAABAAEAPkAAACRAwAAAAA=&#10;" strokecolor="#b01513 [3204]" strokeweight="1.5pt">
                      <v:stroke endarrow="block" endcap="round"/>
                    </v:shape>
                    <v:oval id="Elipse 38" o:spid="_x0000_s1058" style="position:absolute;left:26456;top:17787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QkpbwA&#10;AADbAAAADwAAAGRycy9kb3ducmV2LnhtbERPzQ7BQBC+S7zDZiRubClCWSJE4uCCPsCkO9pGd7bp&#10;rqq3tweJ45fvf7PrTCVaalxpWcFkHIEgzqwuOVeQ3k+jJQjnkTVWlknBhxzstv3eBhNt33yl9uZz&#10;EULYJaig8L5OpHRZQQbd2NbEgXvYxqAPsMmlbvAdwk0lp1G0kAZLDg0F1nQoKHveXkZBe51P0nJ6&#10;XGEcz5ZZypfXSjqlhoNuvwbhqfN/8c991griMDZ8CT9Abr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ytCSlvAAAANsAAAAPAAAAAAAAAAAAAAAAAJgCAABkcnMvZG93bnJldi54&#10;bWxQSwUGAAAAAAQABAD1AAAAgQMAAAAA&#10;" fillcolor="#b01513 [3204]" strokecolor="#b01513 [3204]" strokeweight="2.25pt">
                      <v:stroke endcap="round"/>
                      <v:textbox>
                        <w:txbxContent>
                          <w:p w:rsidR="00847DE9" w:rsidRPr="00440012" w:rsidRDefault="00847DE9" w:rsidP="00CD25CB">
                            <w:pPr>
                              <w:ind w:firstLine="0"/>
                              <w:jc w:val="left"/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v:group>
                  <v:shape id="Conector recto de flecha 41" o:spid="_x0000_s1059" type="#_x0000_t32" style="position:absolute;left:7245;top:24413;width:4045;height:0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ecQcMAAADbAAAADwAAAGRycy9kb3ducmV2LnhtbESPQWvCQBSE7wX/w/IEb3WjSCvRVUSU&#10;9lbiqnh8ZJ9JMPs2ZLcx/vuuIPQ4zMw3zHLd21p01PrKsYLJOAFBnDtTcaHgqPfvcxA+IBusHZOC&#10;B3lYrwZvS0yNu3NG3SEUIkLYp6igDKFJpfR5SRb92DXE0bu61mKIsi2kafEe4baW0yT5kBYrjgsl&#10;NrQtKb8dfq2Cy27vzl9Hrc/+cfr80Trr6lOm1GjYbxYgAvXhP/xqfxsFswk8v8Qf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nnEHDAAAA2wAAAA8AAAAAAAAAAAAA&#10;AAAAoQIAAGRycy9kb3ducmV2LnhtbFBLBQYAAAAABAAEAPkAAACRAwAAAAA=&#10;" strokecolor="#b01513 [3204]" strokeweight="1.5pt">
                    <v:stroke endarrow="block" endcap="round"/>
                  </v:shape>
                  <v:oval id="Elipse 42" o:spid="_x0000_s1060" style="position:absolute;left:7504;top:24585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pgMsEA&#10;AADbAAAADwAAAGRycy9kb3ducmV2LnhtbESPQYvCMBSE74L/IbwFb5q26qLVVERZ8OBFtz/g0Tzb&#10;ss1LaWKt/34jCB6HmfmG2e4G04ieOldbVhDPIhDEhdU1lwry35/pCoTzyBoby6TgSQ522Xi0xVTb&#10;B1+ov/pSBAi7FBVU3replK6oyKCb2ZY4eDfbGfRBdqXUHT4C3DQyiaJvabDmsFBhS4eKir/r3Sjo&#10;L8s4r5PjGufzxarI+XxfS6fU5GvYb0B4Gvwn/G6ftIJFAq8v4QfI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aYDLBAAAA2wAAAA8AAAAAAAAAAAAAAAAAmAIAAGRycy9kb3du&#10;cmV2LnhtbFBLBQYAAAAABAAEAPUAAACGAwAAAAA=&#10;" fillcolor="#b01513 [3204]" strokecolor="#b01513 [3204]" strokeweight="2.25pt">
                    <v:stroke endcap="round"/>
                    <v:textbox>
                      <w:txbxContent>
                        <w:p w:rsidR="00847DE9" w:rsidRPr="005F4473" w:rsidRDefault="00847DE9" w:rsidP="00255AB5">
                          <w:pPr>
                            <w:ind w:firstLine="0"/>
                            <w:jc w:val="left"/>
                            <w:rPr>
                              <w:b/>
                              <w:color w:val="FFFFFF" w:themeColor="background1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Cs w:val="20"/>
                              <w:lang w:val="es-ES"/>
                            </w:rPr>
                            <w:t>5</w:t>
                          </w:r>
                        </w:p>
                      </w:txbxContent>
                    </v:textbox>
                  </v:oval>
                </v:group>
                <v:shape id="Conector recto de flecha 44" o:spid="_x0000_s1061" type="#_x0000_t32" style="position:absolute;left:13542;top:24240;width:4039;height:0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A/2cMAAADbAAAADwAAAGRycy9kb3ducmV2LnhtbESPQWvCQBSE7wX/w/IEb3WjSCvRVUQU&#10;eytxVTw+ss8kmH0bsmuM/75bKPQ4zMw3zHLd21p01PrKsYLJOAFBnDtTcaHgpPfvcxA+IBusHZOC&#10;F3lYrwZvS0yNe3JG3TEUIkLYp6igDKFJpfR5SRb92DXE0bu51mKIsi2kafEZ4baW0yT5kBYrjgsl&#10;NrQtKb8fH1bBdbd3l8NJ64t/nT+/tc66+pwpNRr2mwWIQH34D/+1v4yC2Qx+v8QfI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QP9nDAAAA2wAAAA8AAAAAAAAAAAAA&#10;AAAAoQIAAGRycy9kb3ducmV2LnhtbFBLBQYAAAAABAAEAPkAAACRAwAAAAA=&#10;" strokecolor="#b01513 [3204]" strokeweight="1.5pt">
                  <v:stroke endarrow="block" endcap="round"/>
                </v:shape>
                <v:oval id="Elipse 45" o:spid="_x0000_s1062" style="position:absolute;left:13802;top:24412;width:3511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P4Rr8A&#10;AADbAAAADwAAAGRycy9kb3ducmV2LnhtbESPzQrCMBCE74LvEFbwpqm/aDWKKIIHL2ofYGnWtths&#10;ShNrfXsjCB6HmfmGWW9bU4qGaldYVjAaRiCIU6sLzhQkt+NgAcJ5ZI2lZVLwJgfbTbezxljbF1+o&#10;ufpMBAi7GBXk3lexlC7NyaAb2oo4eHdbG/RB1pnUNb4C3JRyHEVzabDgsJBjRfuc0sf1aRQ0l9ko&#10;KcaHJU4m00Wa8Pm5lE6pfq/drUB4av0//GuftILpDL5fwg+Qm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s/hGvwAAANsAAAAPAAAAAAAAAAAAAAAAAJgCAABkcnMvZG93bnJl&#10;di54bWxQSwUGAAAAAAQABAD1AAAAhAMAAAAA&#10;" fillcolor="#b01513 [3204]" strokecolor="#b01513 [3204]" strokeweight="2.25pt">
                  <v:stroke endcap="round"/>
                  <v:textbox>
                    <w:txbxContent>
                      <w:p w:rsidR="00847DE9" w:rsidRPr="005F4473" w:rsidRDefault="00847DE9" w:rsidP="00255AB5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6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  <w:r w:rsidR="00E9693A">
        <w:rPr>
          <w:noProof/>
          <w:lang w:val="es-ES" w:eastAsia="es-ES"/>
        </w:rPr>
        <w:t>Ingresar su identificación.</w:t>
      </w:r>
    </w:p>
    <w:p w:rsidR="00E9693A" w:rsidRDefault="00E9693A" w:rsidP="003E6819">
      <w:pPr>
        <w:pStyle w:val="Prrafodelista"/>
        <w:numPr>
          <w:ilvl w:val="0"/>
          <w:numId w:val="9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 xml:space="preserve">Ingresar su correo electrónico. </w:t>
      </w:r>
      <w:r w:rsidR="005B6936">
        <w:rPr>
          <w:b/>
          <w:noProof/>
          <w:color w:val="B01513" w:themeColor="accent1"/>
          <w:lang w:val="es-ES" w:eastAsia="es-ES"/>
        </w:rPr>
        <w:t xml:space="preserve">IMPORTANTE: </w:t>
      </w:r>
      <w:r w:rsidR="005B6936">
        <w:rPr>
          <w:noProof/>
          <w:color w:val="B01513" w:themeColor="accent1"/>
          <w:lang w:val="es-ES" w:eastAsia="es-ES"/>
        </w:rPr>
        <w:t>Ingresar su correo válido y que tenga acceso a el, ya que si olvida la contraseña y desea recuperarla deberá tener acceso a su correo</w:t>
      </w:r>
      <w:r w:rsidR="005B6936">
        <w:rPr>
          <w:noProof/>
          <w:lang w:val="es-ES" w:eastAsia="es-ES"/>
        </w:rPr>
        <w:t>.</w:t>
      </w:r>
    </w:p>
    <w:p w:rsidR="005B6936" w:rsidRDefault="005B6936" w:rsidP="003E6819">
      <w:pPr>
        <w:pStyle w:val="Prrafodelista"/>
        <w:numPr>
          <w:ilvl w:val="0"/>
          <w:numId w:val="9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>Ingresar su nombre de usuario, este es el nombre de la cuenta que usará para iniciar sesión.</w:t>
      </w:r>
    </w:p>
    <w:p w:rsidR="005B6936" w:rsidRDefault="005B6936" w:rsidP="003E6819">
      <w:pPr>
        <w:pStyle w:val="Prrafodelista"/>
        <w:numPr>
          <w:ilvl w:val="0"/>
          <w:numId w:val="9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>Ingresar su clave. Procure que sea segura y que la pueda recordar.</w:t>
      </w:r>
    </w:p>
    <w:p w:rsidR="005B6936" w:rsidRDefault="005B6936" w:rsidP="003E6819">
      <w:pPr>
        <w:pStyle w:val="Prrafodelista"/>
        <w:numPr>
          <w:ilvl w:val="0"/>
          <w:numId w:val="9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>Ya habiendo ingresado todos los datos, para registrarse el usuario debe hacer click en el botón “Registrar”.</w:t>
      </w:r>
      <w:r w:rsidR="00920A90">
        <w:rPr>
          <w:noProof/>
          <w:lang w:val="es-ES" w:eastAsia="es-ES"/>
        </w:rPr>
        <w:t xml:space="preserve"> </w:t>
      </w:r>
      <w:r w:rsidR="00E15457">
        <w:rPr>
          <w:b/>
          <w:noProof/>
          <w:color w:val="B01513" w:themeColor="accent1"/>
          <w:lang w:val="es-ES" w:eastAsia="es-ES"/>
        </w:rPr>
        <w:t xml:space="preserve">IMPORTANTE: </w:t>
      </w:r>
      <w:r w:rsidR="00E15457">
        <w:rPr>
          <w:noProof/>
          <w:color w:val="B01513" w:themeColor="accent1"/>
          <w:lang w:val="es-ES" w:eastAsia="es-ES"/>
        </w:rPr>
        <w:t>Los datos pasarán por un proceso de validación. Los usuarios solo pueden registrarse una vez</w:t>
      </w:r>
      <w:r w:rsidR="00E15457">
        <w:rPr>
          <w:noProof/>
          <w:lang w:val="es-ES" w:eastAsia="es-ES"/>
        </w:rPr>
        <w:t>.</w:t>
      </w:r>
    </w:p>
    <w:p w:rsidR="005F55B5" w:rsidRDefault="005F55B5" w:rsidP="003E6819">
      <w:pPr>
        <w:pStyle w:val="Prrafodelista"/>
        <w:numPr>
          <w:ilvl w:val="0"/>
          <w:numId w:val="9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>Para retornar al formulario de iniciar sesión hacer click en el botón “Iniciar Sesión”.</w:t>
      </w:r>
    </w:p>
    <w:p w:rsidR="005F55B5" w:rsidRPr="005F55B5" w:rsidRDefault="005F55B5" w:rsidP="005F55B5">
      <w:pPr>
        <w:rPr>
          <w:noProof/>
          <w:lang w:val="es-ES" w:eastAsia="es-ES"/>
        </w:rPr>
      </w:pPr>
    </w:p>
    <w:p w:rsidR="00933E21" w:rsidRDefault="00DF0E4F" w:rsidP="00815837">
      <w:pPr>
        <w:pStyle w:val="Ttulo3"/>
        <w:numPr>
          <w:ilvl w:val="2"/>
          <w:numId w:val="4"/>
        </w:numPr>
        <w:rPr>
          <w:lang w:val="es-ES"/>
        </w:rPr>
      </w:pPr>
      <w:bookmarkStart w:id="12" w:name="_Toc481143610"/>
      <w:r>
        <w:rPr>
          <w:lang w:val="es-ES"/>
        </w:rPr>
        <w:t>Recuperar Contraseña</w:t>
      </w:r>
      <w:bookmarkEnd w:id="12"/>
    </w:p>
    <w:p w:rsidR="00DF0E4F" w:rsidRDefault="00DF0E4F" w:rsidP="00DF0E4F">
      <w:pPr>
        <w:rPr>
          <w:lang w:val="es-ES"/>
        </w:rPr>
      </w:pPr>
    </w:p>
    <w:p w:rsidR="003A2686" w:rsidRDefault="00872D4A" w:rsidP="00DF0E4F">
      <w:pPr>
        <w:rPr>
          <w:noProof/>
          <w:lang w:val="es-ES" w:eastAsia="es-ES"/>
        </w:rPr>
      </w:pP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314960</wp:posOffset>
                </wp:positionV>
                <wp:extent cx="2590165" cy="1854835"/>
                <wp:effectExtent l="0" t="0" r="19685" b="0"/>
                <wp:wrapSquare wrapText="bothSides"/>
                <wp:docPr id="52" name="Grupo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1854835"/>
                          <a:chOff x="0" y="0"/>
                          <a:chExt cx="2590165" cy="1854835"/>
                        </a:xfrm>
                      </wpg:grpSpPr>
                      <wpg:grpSp>
                        <wpg:cNvPr id="49" name="Grupo 49"/>
                        <wpg:cNvGrpSpPr/>
                        <wpg:grpSpPr>
                          <a:xfrm>
                            <a:off x="0" y="0"/>
                            <a:ext cx="2353945" cy="1854835"/>
                            <a:chOff x="0" y="0"/>
                            <a:chExt cx="2353945" cy="1854835"/>
                          </a:xfrm>
                        </wpg:grpSpPr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191" t="4534" r="30167" b="62803"/>
                            <a:stretch/>
                          </pic:blipFill>
                          <pic:spPr bwMode="auto">
                            <a:xfrm>
                              <a:off x="0" y="0"/>
                              <a:ext cx="2353945" cy="15513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8" name="Cuadro de texto 48"/>
                          <wps:cNvSpPr txBox="1"/>
                          <wps:spPr>
                            <a:xfrm>
                              <a:off x="0" y="1612900"/>
                              <a:ext cx="2353945" cy="2419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7DE9" w:rsidRPr="00924BC2" w:rsidRDefault="00847DE9" w:rsidP="003B238A">
                                <w:pPr>
                                  <w:pStyle w:val="Descripcin"/>
                                  <w:ind w:firstLine="0"/>
                                  <w:jc w:val="center"/>
                                  <w:rPr>
                                    <w:noProof/>
                                  </w:rPr>
                                </w:pPr>
                                <w:bookmarkStart w:id="13" w:name="_Toc481142487"/>
                                <w:proofErr w:type="spellStart"/>
                                <w:r>
                                  <w:t>Ilustración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r w:rsidR="00C63419">
                                  <w:fldChar w:fldCharType="begin"/>
                                </w:r>
                                <w:r w:rsidR="00C63419">
                                  <w:instrText xml:space="preserve"> SEQ Ilustración \* ARABIC </w:instrText>
                                </w:r>
                                <w:r w:rsidR="00C63419">
                                  <w:fldChar w:fldCharType="separate"/>
                                </w:r>
                                <w:r w:rsidR="00E43643">
                                  <w:rPr>
                                    <w:noProof/>
                                  </w:rPr>
                                  <w:t>3</w:t>
                                </w:r>
                                <w:r w:rsidR="00C63419">
                                  <w:rPr>
                                    <w:noProof/>
                                  </w:rPr>
                                  <w:fldChar w:fldCharType="end"/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Recuperar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Contraseña</w:t>
                                </w:r>
                                <w:bookmarkEnd w:id="13"/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1" name="Conector recto de flecha 21"/>
                        <wps:cNvCnPr/>
                        <wps:spPr>
                          <a:xfrm flipH="1">
                            <a:off x="1876425" y="1009650"/>
                            <a:ext cx="5422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lipse 22"/>
                        <wps:cNvSpPr/>
                        <wps:spPr>
                          <a:xfrm>
                            <a:off x="2238375" y="82867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440012" w:rsidRDefault="00847DE9" w:rsidP="00EF7010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</w:rPr>
                              </w:pPr>
                              <w:r w:rsidRPr="00440012">
                                <w:rPr>
                                  <w:b/>
                                  <w:color w:val="FFFFFF" w:themeColor="background1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onector recto de flecha 50"/>
                        <wps:cNvCnPr/>
                        <wps:spPr>
                          <a:xfrm flipH="1">
                            <a:off x="1104900" y="1228725"/>
                            <a:ext cx="5422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Elipse 51"/>
                        <wps:cNvSpPr/>
                        <wps:spPr>
                          <a:xfrm>
                            <a:off x="1466850" y="104775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EF7010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52" o:spid="_x0000_s1063" style="position:absolute;left:0;text-align:left;margin-left:308.8pt;margin-top:24.8pt;width:203.95pt;height:146.05pt;z-index:251715584" coordsize="25901,18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">
                <v:group id="Grupo 49" o:spid="_x0000_s1064" style="position:absolute;width:23539;height:18548" coordsize="23539,18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Imagen 47" o:spid="_x0000_s1065" type="#_x0000_t75" style="position:absolute;width:23539;height:155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XiCHFAAAA2wAAAA8AAABkcnMvZG93bnJldi54bWxEj9FqwkAURN+F/sNyC76UuqmILdFV0qpg&#10;KRQa/YBL9pqNzd4N2TVGv94tFHwcZuYMM1/2thYdtb5yrOBllIAgLpyuuFSw322e30D4gKyxdkwK&#10;LuRhuXgYzDHV7sw/1OWhFBHCPkUFJoQmldIXhiz6kWuIo3dwrcUQZVtK3eI5wm0tx0kylRYrjgsG&#10;G/owVPzmJ6tA7j/X2fb7fbrLnrpj/qWPnbmulBo+9tkMRKA+3MP/7a1WMHmFvy/xB8jF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l4ghxQAAANsAAAAPAAAAAAAAAAAAAAAA&#10;AJ8CAABkcnMvZG93bnJldi54bWxQSwUGAAAAAAQABAD3AAAAkQMAAAAA&#10;">
                    <v:imagedata r:id="rId21" o:title="" croptop="2971f" cropbottom="41159f" cropleft="19786f" cropright="19770f"/>
                    <v:path arrowok="t"/>
                  </v:shape>
                  <v:shape id="Cuadro de texto 48" o:spid="_x0000_s1066" type="#_x0000_t202" style="position:absolute;top:16129;width:23539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S43cIA&#10;AADbAAAADwAAAGRycy9kb3ducmV2LnhtbERPz2vCMBS+D/wfwht4GTPVFZFqFJENNi9i9bLbo3k2&#10;dc1LSVLt/ntzGOz48f1ebQbbihv50DhWMJ1kIIgrpxuuFZxPH68LECEia2wdk4JfCrBZj55WWGh3&#10;5yPdyliLFMKhQAUmxq6QMlSGLIaJ64gTd3HeYkzQ11J7vKdw28pZls2lxYZTg8GOdoaqn7K3Cg75&#10;98G89Jf3/TZ/81/nfje/1qVS4+dhuwQRaYj/4j/3p1aQp7HpS/oB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LjdwgAAANsAAAAPAAAAAAAAAAAAAAAAAJgCAABkcnMvZG93&#10;bnJldi54bWxQSwUGAAAAAAQABAD1AAAAhwMAAAAA&#10;" stroked="f">
                    <v:textbox style="mso-fit-shape-to-text:t" inset="0,0,0,0">
                      <w:txbxContent>
                        <w:p w:rsidR="00847DE9" w:rsidRPr="00924BC2" w:rsidRDefault="00847DE9" w:rsidP="003B238A">
                          <w:pPr>
                            <w:pStyle w:val="Descripcin"/>
                            <w:ind w:firstLine="0"/>
                            <w:jc w:val="center"/>
                            <w:rPr>
                              <w:noProof/>
                            </w:rPr>
                          </w:pPr>
                          <w:bookmarkStart w:id="14" w:name="_Toc481142487"/>
                          <w:proofErr w:type="spellStart"/>
                          <w:r>
                            <w:t>Ilustración</w:t>
                          </w:r>
                          <w:proofErr w:type="spellEnd"/>
                          <w:r>
                            <w:t xml:space="preserve"> </w:t>
                          </w:r>
                          <w:r w:rsidR="00C63419">
                            <w:fldChar w:fldCharType="begin"/>
                          </w:r>
                          <w:r w:rsidR="00C63419">
                            <w:instrText xml:space="preserve"> SEQ Ilustración \* ARABIC </w:instrText>
                          </w:r>
                          <w:r w:rsidR="00C63419">
                            <w:fldChar w:fldCharType="separate"/>
                          </w:r>
                          <w:r w:rsidR="00E43643">
                            <w:rPr>
                              <w:noProof/>
                            </w:rPr>
                            <w:t>3</w:t>
                          </w:r>
                          <w:r w:rsidR="00C63419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Recuperar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Contraseña</w:t>
                          </w:r>
                          <w:bookmarkEnd w:id="14"/>
                          <w:proofErr w:type="spellEnd"/>
                        </w:p>
                      </w:txbxContent>
                    </v:textbox>
                  </v:shape>
                </v:group>
                <v:shape id="Conector recto de flecha 21" o:spid="_x0000_s1067" type="#_x0000_t32" style="position:absolute;left:18764;top:10096;width:542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Kfy8QAAADbAAAADwAAAGRycy9kb3ducmV2LnhtbESPQWvCQBSE7wX/w/KE3urGBEqJ2YiE&#10;CLa9WFs8P7LPJJp9G7PbmP77bqHgcZiZb5hsPZlOjDS41rKC5SICQVxZ3XKt4Otz+/QCwnlkjZ1l&#10;UvBDDtb57CHDVNsbf9B48LUIEHYpKmi871MpXdWQQbewPXHwTnYw6IMcaqkHvAW46WQcRc/SYMth&#10;ocGeioaqy+HbKNiXlPi3bZJE17I9v7/ScX8tjko9zqfNCoSnyd/D/+2dVhAv4e9L+AE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Mp/LxAAAANsAAAAPAAAAAAAAAAAA&#10;AAAAAKECAABkcnMvZG93bnJldi54bWxQSwUGAAAAAAQABAD5AAAAkgMAAAAA&#10;" strokecolor="#b01513 [3204]" strokeweight="1.5pt">
                  <v:stroke endarrow="block" endcap="round"/>
                </v:shape>
                <v:oval id="Elipse 22" o:spid="_x0000_s1068" style="position:absolute;left:22383;top:8286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WFksIA&#10;AADbAAAADwAAAGRycy9kb3ducmV2LnhtbESPzYrCQBCE7wu+w9CCt3WS+INmnciysuDBizEP0GTa&#10;JGymJ2TGGN/eWRA8FlX1FbXbj6YVA/WusawgnkcgiEurG64UFJffzw0I55E1tpZJwYMc7LPJxw5T&#10;be98piH3lQgQdikqqL3vUildWZNBN7cdcfCutjfog+wrqXu8B7hpZRJFa2mw4bBQY0c/NZV/+c0o&#10;GM6ruGiSwxYXi+WmLPh020qn1Gw6fn+B8DT6d/jVPmoFSQL/X8IPkN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hYWSwgAAANsAAAAPAAAAAAAAAAAAAAAAAJgCAABkcnMvZG93&#10;bnJldi54bWxQSwUGAAAAAAQABAD1AAAAhwMAAAAA&#10;" fillcolor="#b01513 [3204]" strokecolor="#b01513 [3204]" strokeweight="2.25pt">
                  <v:stroke endcap="round"/>
                  <v:textbox>
                    <w:txbxContent>
                      <w:p w:rsidR="00847DE9" w:rsidRPr="00440012" w:rsidRDefault="00847DE9" w:rsidP="00EF7010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</w:rPr>
                        </w:pPr>
                        <w:r w:rsidRPr="00440012">
                          <w:rPr>
                            <w:b/>
                            <w:color w:val="FFFFFF" w:themeColor="background1"/>
                            <w:szCs w:val="20"/>
                          </w:rPr>
                          <w:t>1</w:t>
                        </w:r>
                      </w:p>
                    </w:txbxContent>
                  </v:textbox>
                </v:oval>
                <v:shape id="Conector recto de flecha 50" o:spid="_x0000_s1069" type="#_x0000_t32" style="position:absolute;left:11049;top:12287;width:542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hJLcIAAADbAAAADwAAAGRycy9kb3ducmV2LnhtbERPTWvCQBC9F/oflhG81Y0NLSV1E4oY&#10;sPWitngesmMSm51Nstsk/nv3IPT4eN+rbDKNGKh3tWUFy0UEgriwuuZSwc93/vQGwnlkjY1lUnAl&#10;B1n6+LDCRNuRDzQcfSlCCLsEFVTet4mUrqjIoFvYljhwZ9sb9AH2pdQ9jiHcNPI5il6lwZpDQ4Ut&#10;rSsqfo9/RsF+Q7H/yuM46jb1ZfdJp323Pik1n00f7yA8Tf5ffHdvtYKXsD58CT9Apj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hJLcIAAADbAAAADwAAAAAAAAAAAAAA&#10;AAChAgAAZHJzL2Rvd25yZXYueG1sUEsFBgAAAAAEAAQA+QAAAJADAAAAAA==&#10;" strokecolor="#b01513 [3204]" strokeweight="1.5pt">
                  <v:stroke endarrow="block" endcap="round"/>
                </v:shape>
                <v:oval id="Elipse 51" o:spid="_x0000_s1070" style="position:absolute;left:14668;top:10477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FomMMA&#10;AADbAAAADwAAAGRycy9kb3ducmV2LnhtbESPQWuDQBSE74X+h+UVcmtWYwyJzSaUlkIOuWj8AQ/3&#10;VaXuW3E3av59NxDIcZiZb5j9cTadGGlwrWUF8TICQVxZ3XKtoLz8vG9BOI+ssbNMCm7k4Hh4fdlj&#10;pu3EOY2Fr0WAsMtQQeN9n0npqoYMuqXtiYP3aweDPsihlnrAKcBNJ1dRtJEGWw4LDfb01VD1V1yN&#10;gjFP47Jdfe8wSdbbquTzdSedUou3+fMDhKfZP8OP9kkrSGO4fwk/QB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FomMMAAADbAAAADwAAAAAAAAAAAAAAAACYAgAAZHJzL2Rv&#10;d25yZXYueG1sUEsFBgAAAAAEAAQA9QAAAIgDAAAAAA==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EF7010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2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  <w:r w:rsidR="00C11D14">
        <w:rPr>
          <w:noProof/>
          <w:lang w:val="es-ES" w:eastAsia="es-ES"/>
        </w:rPr>
        <w:t xml:space="preserve">Si por accidente el usuario olvida su contraseña, este podrá recuperarla a través de su correo electrónico. </w:t>
      </w:r>
      <w:r w:rsidR="005C575D">
        <w:rPr>
          <w:noProof/>
          <w:lang w:val="es-ES" w:eastAsia="es-ES"/>
        </w:rPr>
        <w:t>Los pasos para poder realizar este proceso son los siguientes:</w:t>
      </w:r>
    </w:p>
    <w:p w:rsidR="005C575D" w:rsidRDefault="009154F4" w:rsidP="009154F4">
      <w:pPr>
        <w:pStyle w:val="Prrafodelista"/>
        <w:numPr>
          <w:ilvl w:val="0"/>
          <w:numId w:val="10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>Ingresar el correo electrónico.</w:t>
      </w:r>
      <w:r w:rsidR="008914A2">
        <w:rPr>
          <w:noProof/>
          <w:lang w:val="es-ES" w:eastAsia="es-ES"/>
        </w:rPr>
        <w:t xml:space="preserve"> </w:t>
      </w:r>
      <w:r w:rsidR="008914A2">
        <w:rPr>
          <w:b/>
          <w:noProof/>
          <w:color w:val="B01513" w:themeColor="accent1"/>
          <w:lang w:val="es-ES" w:eastAsia="es-ES"/>
        </w:rPr>
        <w:t>IMPORTANTE:</w:t>
      </w:r>
      <w:r w:rsidR="008914A2">
        <w:rPr>
          <w:noProof/>
          <w:color w:val="B01513" w:themeColor="accent1"/>
          <w:lang w:val="es-ES" w:eastAsia="es-ES"/>
        </w:rPr>
        <w:t xml:space="preserve"> Debe tener acceso a este para poder recuperar su cuenta</w:t>
      </w:r>
      <w:r w:rsidR="005205D2">
        <w:rPr>
          <w:noProof/>
          <w:color w:val="B01513" w:themeColor="accent1"/>
          <w:lang w:val="es-ES" w:eastAsia="es-ES"/>
        </w:rPr>
        <w:t>. El correo debe ser el mismo que ingreso al momento de registrarse</w:t>
      </w:r>
      <w:r w:rsidR="008914A2">
        <w:rPr>
          <w:noProof/>
          <w:lang w:val="es-ES" w:eastAsia="es-ES"/>
        </w:rPr>
        <w:t>.</w:t>
      </w:r>
    </w:p>
    <w:p w:rsidR="008914A2" w:rsidRPr="009154F4" w:rsidRDefault="008914A2" w:rsidP="009154F4">
      <w:pPr>
        <w:pStyle w:val="Prrafodelista"/>
        <w:numPr>
          <w:ilvl w:val="0"/>
          <w:numId w:val="10"/>
        </w:numPr>
        <w:rPr>
          <w:noProof/>
          <w:lang w:val="es-ES" w:eastAsia="es-ES"/>
        </w:rPr>
      </w:pPr>
      <w:r>
        <w:rPr>
          <w:noProof/>
          <w:lang w:val="es-ES" w:eastAsia="es-ES"/>
        </w:rPr>
        <w:t xml:space="preserve">Ya habiendo ingresado su correo, para recuperar su contraseña debe hacer click en el botón “Recuperar Contraseña” con esto se enviará un </w:t>
      </w:r>
      <w:r w:rsidR="00172C72">
        <w:rPr>
          <w:noProof/>
          <w:lang w:val="es-ES" w:eastAsia="es-ES"/>
        </w:rPr>
        <w:t>e – mail con el nombre de su cuenta y su contraseña</w:t>
      </w:r>
      <w:r>
        <w:rPr>
          <w:noProof/>
          <w:lang w:val="es-ES" w:eastAsia="es-ES"/>
        </w:rPr>
        <w:t>.</w:t>
      </w:r>
    </w:p>
    <w:p w:rsidR="00DF0E4F" w:rsidRPr="00DF0E4F" w:rsidRDefault="00DF0E4F" w:rsidP="00DF0E4F">
      <w:pPr>
        <w:rPr>
          <w:lang w:val="es-ES"/>
        </w:rPr>
      </w:pPr>
    </w:p>
    <w:p w:rsidR="00381C73" w:rsidRDefault="00381C73" w:rsidP="00987C62">
      <w:pPr>
        <w:rPr>
          <w:lang w:val="es-ES"/>
        </w:rPr>
      </w:pPr>
    </w:p>
    <w:p w:rsidR="00381C73" w:rsidRDefault="00381C73">
      <w:pPr>
        <w:spacing w:line="300" w:lineRule="auto"/>
        <w:ind w:firstLine="0"/>
        <w:jc w:val="left"/>
        <w:rPr>
          <w:lang w:val="es-ES"/>
        </w:rPr>
      </w:pPr>
      <w:r>
        <w:rPr>
          <w:lang w:val="es-ES"/>
        </w:rPr>
        <w:br w:type="page"/>
      </w:r>
    </w:p>
    <w:p w:rsidR="00381C73" w:rsidRDefault="00856BB1" w:rsidP="006518B1">
      <w:pPr>
        <w:pStyle w:val="Ttulo2"/>
        <w:numPr>
          <w:ilvl w:val="1"/>
          <w:numId w:val="4"/>
        </w:numPr>
        <w:rPr>
          <w:noProof/>
          <w:lang w:val="es-ES" w:eastAsia="es-ES"/>
        </w:rPr>
      </w:pPr>
      <w:bookmarkStart w:id="15" w:name="_Toc481143611"/>
      <w:r>
        <w:rPr>
          <w:noProof/>
          <w:lang w:val="es-ES" w:eastAsia="es-ES"/>
        </w:rPr>
        <w:lastRenderedPageBreak/>
        <w:t>Bases de Datos Suscritas</w:t>
      </w:r>
      <w:bookmarkEnd w:id="15"/>
    </w:p>
    <w:p w:rsidR="008914A2" w:rsidRPr="008914A2" w:rsidRDefault="008914A2" w:rsidP="008914A2">
      <w:pPr>
        <w:rPr>
          <w:lang w:val="es-ES" w:eastAsia="es-ES"/>
        </w:rPr>
      </w:pPr>
    </w:p>
    <w:p w:rsidR="008914A2" w:rsidRDefault="00091227" w:rsidP="00987C62">
      <w:pPr>
        <w:rPr>
          <w:lang w:val="es-ES"/>
        </w:rPr>
      </w:pPr>
      <w:r>
        <w:rPr>
          <w:lang w:val="es-ES"/>
        </w:rPr>
        <w:t xml:space="preserve">En esta página el usuario podrá visualizar un listado de todas las Bases de Datos Suscritas con las que cuenta la Universidad. </w:t>
      </w:r>
      <w:r w:rsidR="00F210B8">
        <w:rPr>
          <w:lang w:val="es-ES"/>
        </w:rPr>
        <w:t>En este se encuentra información con el nombre de la base de datos, una descripción que da una breve introducción al contenido de la base de datos y un botón con la dirección web para accesar a dicha base de datos.</w:t>
      </w:r>
    </w:p>
    <w:p w:rsidR="00C23C07" w:rsidRDefault="00C23C07" w:rsidP="00987C62">
      <w:pPr>
        <w:rPr>
          <w:lang w:val="es-ES"/>
        </w:rPr>
      </w:pPr>
      <w:r>
        <w:rPr>
          <w:lang w:val="es-ES"/>
        </w:rPr>
        <w:t>El listado de bases de datos es el siguiente:</w:t>
      </w:r>
    </w:p>
    <w:p w:rsidR="006B473D" w:rsidRPr="007E1972" w:rsidRDefault="006B473D" w:rsidP="006E730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r>
        <w:rPr>
          <w:b/>
          <w:lang w:val="es-ES"/>
        </w:rPr>
        <w:t>ASABE:</w:t>
      </w:r>
      <w:r w:rsidR="005537B4">
        <w:rPr>
          <w:b/>
          <w:lang w:val="es-ES"/>
        </w:rPr>
        <w:t xml:space="preserve"> </w:t>
      </w:r>
      <w:r w:rsidR="005537B4" w:rsidRPr="003A7891">
        <w:rPr>
          <w:lang w:val="es-ES"/>
        </w:rPr>
        <w:t>Es una base de datos científica dedicada a promover los avances en la ingeniería agrícola aplicada, alimento, y los sistemas biológicos.</w:t>
      </w:r>
      <w:r w:rsidR="006E7304">
        <w:rPr>
          <w:lang w:val="es-ES"/>
        </w:rPr>
        <w:t xml:space="preserve"> Para acceder a esta base de datos ingresar a la URL </w:t>
      </w:r>
      <w:r w:rsidR="006E7304" w:rsidRPr="00B61D5F">
        <w:rPr>
          <w:rStyle w:val="Hipervnculo"/>
          <w:lang w:val="es-ES"/>
        </w:rPr>
        <w:t>https://elibrary.asabe.org/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proofErr w:type="spellStart"/>
      <w:r>
        <w:rPr>
          <w:b/>
          <w:lang w:val="es-ES"/>
        </w:rPr>
        <w:t>Digitalia</w:t>
      </w:r>
      <w:proofErr w:type="spellEnd"/>
      <w:r>
        <w:rPr>
          <w:b/>
          <w:lang w:val="es-ES"/>
        </w:rPr>
        <w:t>:</w:t>
      </w:r>
      <w:r w:rsidR="003A7891">
        <w:rPr>
          <w:b/>
          <w:lang w:val="es-ES"/>
        </w:rPr>
        <w:t xml:space="preserve"> </w:t>
      </w:r>
      <w:proofErr w:type="spellStart"/>
      <w:r w:rsidR="003A7891" w:rsidRPr="003A7891">
        <w:rPr>
          <w:lang w:val="es-ES"/>
        </w:rPr>
        <w:t>Digitalia</w:t>
      </w:r>
      <w:proofErr w:type="spellEnd"/>
      <w:r w:rsidR="003A7891" w:rsidRPr="003A7891">
        <w:rPr>
          <w:lang w:val="es-ES"/>
        </w:rPr>
        <w:t xml:space="preserve"> brinda acceso a bibliotecarios, académicos y estudiantes a un gran contenido de gran calidad en lengua española.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 xml:space="preserve">Para acceder a esta base de datos ingresar a la URL </w:t>
      </w:r>
      <w:r w:rsidR="00C47284" w:rsidRPr="00B61D5F">
        <w:rPr>
          <w:rStyle w:val="Hipervnculo"/>
          <w:lang w:val="es-ES"/>
        </w:rPr>
        <w:t>http://www.digitaliapublishing.com/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r>
        <w:rPr>
          <w:b/>
          <w:lang w:val="es-ES"/>
        </w:rPr>
        <w:t>E – Libro:</w:t>
      </w:r>
      <w:r w:rsidR="003A7891">
        <w:rPr>
          <w:b/>
          <w:lang w:val="es-ES"/>
        </w:rPr>
        <w:t xml:space="preserve"> </w:t>
      </w:r>
      <w:r w:rsidR="003A7891" w:rsidRPr="003A7891">
        <w:rPr>
          <w:lang w:val="es-ES"/>
        </w:rPr>
        <w:t>e-Libro ofrece textos completos, textos de cátedra, libros, artículos, investigaciones científicas y tesis doctorales de todas las disciplinas académicas</w:t>
      </w:r>
      <w:r w:rsidR="003A7891">
        <w:rPr>
          <w:lang w:val="es-ES"/>
        </w:rPr>
        <w:t>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B61D5F">
        <w:rPr>
          <w:rStyle w:val="Hipervnculo"/>
          <w:lang w:val="es-ES"/>
        </w:rPr>
        <w:t>http://site.ebrary.com/lib/bibliotecaunansp/home.action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r>
        <w:rPr>
          <w:b/>
          <w:lang w:val="es-ES"/>
        </w:rPr>
        <w:t>EBSCO:</w:t>
      </w:r>
      <w:r w:rsidR="00C37619">
        <w:rPr>
          <w:b/>
          <w:lang w:val="es-ES"/>
        </w:rPr>
        <w:t xml:space="preserve"> </w:t>
      </w:r>
      <w:r w:rsidR="00C37619" w:rsidRPr="00C37619">
        <w:rPr>
          <w:lang w:val="es-ES"/>
        </w:rPr>
        <w:t>Es un sistema de consultas a bases de datos de artículos de revistas. Abarca una gran diversidad de temas, tales como: agricultura, artes y humanidades, biología, ingeniería de sistemas, matemáticas, medio ambiente, química, etc.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B61D5F">
        <w:rPr>
          <w:rStyle w:val="Hipervnculo"/>
          <w:lang w:val="es-ES"/>
        </w:rPr>
        <w:t>http://search.ebscohost.com/Community.aspx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r>
        <w:rPr>
          <w:b/>
          <w:lang w:val="es-ES"/>
        </w:rPr>
        <w:t>GALE VIRTUAL:</w:t>
      </w:r>
      <w:r w:rsidR="00C37619">
        <w:rPr>
          <w:b/>
          <w:lang w:val="es-ES"/>
        </w:rPr>
        <w:t xml:space="preserve"> </w:t>
      </w:r>
      <w:r w:rsidR="00C37619" w:rsidRPr="00C37619">
        <w:rPr>
          <w:lang w:val="es-ES"/>
        </w:rPr>
        <w:t>Gale proporciona material de referencia en formato de libro lo cual constituye una amplia gama de beneficios.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B61D5F">
        <w:rPr>
          <w:rStyle w:val="Hipervnculo"/>
          <w:lang w:val="es-ES"/>
        </w:rPr>
        <w:t>http://find.galegroup.com/menu/commonmenu.do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proofErr w:type="spellStart"/>
      <w:r>
        <w:rPr>
          <w:b/>
          <w:lang w:val="es-ES"/>
        </w:rPr>
        <w:t>Pivot</w:t>
      </w:r>
      <w:proofErr w:type="spellEnd"/>
      <w:r>
        <w:rPr>
          <w:b/>
          <w:lang w:val="es-ES"/>
        </w:rPr>
        <w:t>:</w:t>
      </w:r>
      <w:r w:rsidR="00C37619">
        <w:rPr>
          <w:b/>
          <w:lang w:val="es-ES"/>
        </w:rPr>
        <w:t xml:space="preserve"> </w:t>
      </w:r>
      <w:r w:rsidR="00C37619" w:rsidRPr="00C37619">
        <w:rPr>
          <w:lang w:val="es-ES"/>
        </w:rPr>
        <w:t>Acelera el proceso de investigación, integrando el descubrimiento de la financiación y de colaboración en una herramienta eficaz.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B61D5F">
        <w:rPr>
          <w:rStyle w:val="Hipervnculo"/>
          <w:lang w:val="es-ES"/>
        </w:rPr>
        <w:t>http://pivot.cos.com/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proofErr w:type="spellStart"/>
      <w:r>
        <w:rPr>
          <w:b/>
          <w:lang w:val="es-ES"/>
        </w:rPr>
        <w:t>Proquest</w:t>
      </w:r>
      <w:proofErr w:type="spellEnd"/>
      <w:r>
        <w:rPr>
          <w:b/>
          <w:lang w:val="es-ES"/>
        </w:rPr>
        <w:t>:</w:t>
      </w:r>
      <w:r w:rsidR="00C37619">
        <w:rPr>
          <w:b/>
          <w:lang w:val="es-ES"/>
        </w:rPr>
        <w:t xml:space="preserve"> </w:t>
      </w:r>
      <w:r w:rsidR="00C37619">
        <w:rPr>
          <w:lang w:val="es-ES"/>
        </w:rPr>
        <w:t>La herrami</w:t>
      </w:r>
      <w:r w:rsidR="00C37619" w:rsidRPr="00C37619">
        <w:rPr>
          <w:lang w:val="es-ES"/>
        </w:rPr>
        <w:t>e</w:t>
      </w:r>
      <w:r w:rsidR="00C37619">
        <w:rPr>
          <w:lang w:val="es-ES"/>
        </w:rPr>
        <w:t>n</w:t>
      </w:r>
      <w:r w:rsidR="00C37619" w:rsidRPr="00C37619">
        <w:rPr>
          <w:lang w:val="es-ES"/>
        </w:rPr>
        <w:t xml:space="preserve">ta de investigación multidisciplinaria </w:t>
      </w:r>
      <w:proofErr w:type="spellStart"/>
      <w:r w:rsidR="00C37619" w:rsidRPr="00C37619">
        <w:rPr>
          <w:lang w:val="es-ES"/>
        </w:rPr>
        <w:t>ProQuest</w:t>
      </w:r>
      <w:proofErr w:type="spellEnd"/>
      <w:r w:rsidR="00C37619" w:rsidRPr="00C37619">
        <w:rPr>
          <w:lang w:val="es-ES"/>
        </w:rPr>
        <w:t xml:space="preserve"> Central alberga 30 de las bases de datos más consultadas para crear el mayor recurso académico para la investigación disponible hoy en día.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B61D5F">
        <w:rPr>
          <w:rStyle w:val="Hipervnculo"/>
          <w:lang w:val="es-ES"/>
        </w:rPr>
        <w:t>http://search.proquest.com/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proofErr w:type="spellStart"/>
      <w:r>
        <w:rPr>
          <w:b/>
          <w:lang w:val="es-ES"/>
        </w:rPr>
        <w:t>Springer</w:t>
      </w:r>
      <w:proofErr w:type="spellEnd"/>
      <w:r>
        <w:rPr>
          <w:b/>
          <w:lang w:val="es-ES"/>
        </w:rPr>
        <w:t>:</w:t>
      </w:r>
      <w:r w:rsidR="00C37619">
        <w:rPr>
          <w:b/>
          <w:lang w:val="es-ES"/>
        </w:rPr>
        <w:t xml:space="preserve"> </w:t>
      </w:r>
      <w:r w:rsidR="00C37619" w:rsidRPr="00C37619">
        <w:rPr>
          <w:lang w:val="es-ES"/>
        </w:rPr>
        <w:t>Es una de las pri</w:t>
      </w:r>
      <w:r w:rsidR="00C37619">
        <w:rPr>
          <w:lang w:val="es-ES"/>
        </w:rPr>
        <w:t>n</w:t>
      </w:r>
      <w:r w:rsidR="00C37619" w:rsidRPr="00C37619">
        <w:rPr>
          <w:lang w:val="es-ES"/>
        </w:rPr>
        <w:t>cipales bases de datos interactivas del mundo en los campos de las ciencias, la técnica, la medicina, publicaciones y una serie de libros.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B61D5F">
        <w:rPr>
          <w:rStyle w:val="Hipervnculo"/>
          <w:lang w:val="es-ES"/>
        </w:rPr>
        <w:t>https://link.springer.com/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proofErr w:type="spellStart"/>
      <w:r>
        <w:rPr>
          <w:b/>
          <w:lang w:val="es-ES"/>
        </w:rPr>
        <w:t>Summon</w:t>
      </w:r>
      <w:proofErr w:type="spellEnd"/>
      <w:r>
        <w:rPr>
          <w:b/>
          <w:lang w:val="es-ES"/>
        </w:rPr>
        <w:t>:</w:t>
      </w:r>
      <w:r w:rsidR="00C37619">
        <w:rPr>
          <w:b/>
          <w:lang w:val="es-ES"/>
        </w:rPr>
        <w:t xml:space="preserve"> </w:t>
      </w:r>
      <w:r w:rsidR="00C37619" w:rsidRPr="00C37619">
        <w:rPr>
          <w:lang w:val="es-ES"/>
        </w:rPr>
        <w:t xml:space="preserve">El servicio de descubrimiento </w:t>
      </w:r>
      <w:proofErr w:type="spellStart"/>
      <w:r w:rsidR="00C37619" w:rsidRPr="00C37619">
        <w:rPr>
          <w:lang w:val="es-ES"/>
        </w:rPr>
        <w:t>Summon</w:t>
      </w:r>
      <w:proofErr w:type="spellEnd"/>
      <w:r w:rsidR="00C37619" w:rsidRPr="00C37619">
        <w:rPr>
          <w:lang w:val="es-ES"/>
        </w:rPr>
        <w:t xml:space="preserve"> es la puerta principal a su biblioteca permitiéndole una navegación potente dentro de sus colecciones.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C47284">
        <w:rPr>
          <w:rStyle w:val="Hipervnculo"/>
          <w:lang w:val="es-ES"/>
        </w:rPr>
        <w:t>http://cnuni.summon.serialssolutions.com/#!/</w:t>
      </w:r>
    </w:p>
    <w:p w:rsidR="006B473D" w:rsidRPr="007E1972" w:rsidRDefault="006B473D" w:rsidP="00C47284">
      <w:pPr>
        <w:pStyle w:val="Prrafodelista"/>
        <w:numPr>
          <w:ilvl w:val="0"/>
          <w:numId w:val="11"/>
        </w:numPr>
        <w:rPr>
          <w:rStyle w:val="Hipervnculo"/>
          <w:lang w:val="es-ES"/>
        </w:rPr>
      </w:pPr>
      <w:r>
        <w:rPr>
          <w:b/>
          <w:lang w:val="es-ES"/>
        </w:rPr>
        <w:t>Pearson:</w:t>
      </w:r>
      <w:r w:rsidR="00C37619">
        <w:rPr>
          <w:b/>
          <w:lang w:val="es-ES"/>
        </w:rPr>
        <w:t xml:space="preserve"> </w:t>
      </w:r>
      <w:r w:rsidR="00C37619" w:rsidRPr="00C37619">
        <w:rPr>
          <w:lang w:val="es-ES"/>
        </w:rPr>
        <w:t xml:space="preserve">Es un repositorio de </w:t>
      </w:r>
      <w:proofErr w:type="spellStart"/>
      <w:r w:rsidR="00C37619" w:rsidRPr="00C37619">
        <w:rPr>
          <w:lang w:val="es-ES"/>
        </w:rPr>
        <w:t>eBooks</w:t>
      </w:r>
      <w:proofErr w:type="spellEnd"/>
      <w:r w:rsidR="00C37619" w:rsidRPr="00C37619">
        <w:rPr>
          <w:lang w:val="es-ES"/>
        </w:rPr>
        <w:t xml:space="preserve"> listos para ser consultados vía internet, se basa en el modelo de una biblioteca tradicional con la diferencia de que los contenidos son digitales</w:t>
      </w:r>
      <w:r w:rsidR="00C215D9">
        <w:rPr>
          <w:lang w:val="es-ES"/>
        </w:rPr>
        <w:t xml:space="preserve"> </w:t>
      </w:r>
      <w:r w:rsidR="00C215D9">
        <w:rPr>
          <w:lang w:val="es-ES"/>
        </w:rPr>
        <w:lastRenderedPageBreak/>
        <w:t>(</w:t>
      </w:r>
      <w:r w:rsidR="00C215D9" w:rsidRPr="00C215D9">
        <w:rPr>
          <w:lang w:val="es-ES"/>
        </w:rPr>
        <w:t xml:space="preserve">Usuario: </w:t>
      </w:r>
      <w:hyperlink r:id="rId22" w:history="1">
        <w:r w:rsidR="00C215D9" w:rsidRPr="00C95652">
          <w:rPr>
            <w:rStyle w:val="Hipervnculo"/>
            <w:lang w:val="es-ES"/>
          </w:rPr>
          <w:t>biblioteca.unanmanagua@gmail.com</w:t>
        </w:r>
      </w:hyperlink>
      <w:r w:rsidR="00C215D9">
        <w:rPr>
          <w:lang w:val="es-ES"/>
        </w:rPr>
        <w:t xml:space="preserve"> </w:t>
      </w:r>
      <w:r w:rsidR="00C215D9" w:rsidRPr="00C215D9">
        <w:rPr>
          <w:lang w:val="es-ES"/>
        </w:rPr>
        <w:t>Contraseña: 1234unan</w:t>
      </w:r>
      <w:r w:rsidR="00C215D9">
        <w:rPr>
          <w:lang w:val="es-ES"/>
        </w:rPr>
        <w:t>)</w:t>
      </w:r>
      <w:r w:rsidR="00C37619" w:rsidRPr="00C37619">
        <w:rPr>
          <w:lang w:val="es-ES"/>
        </w:rPr>
        <w:t>.</w:t>
      </w:r>
      <w:r w:rsidR="006E7304" w:rsidRPr="006E7304">
        <w:rPr>
          <w:lang w:val="es-ES"/>
        </w:rPr>
        <w:t xml:space="preserve"> </w:t>
      </w:r>
      <w:r w:rsidR="006E7304">
        <w:rPr>
          <w:lang w:val="es-ES"/>
        </w:rPr>
        <w:t>Para acceder a esta base de datos ingresar a la URL</w:t>
      </w:r>
      <w:r w:rsidR="00C47284">
        <w:rPr>
          <w:lang w:val="es-ES"/>
        </w:rPr>
        <w:t xml:space="preserve"> </w:t>
      </w:r>
      <w:r w:rsidR="00C47284" w:rsidRPr="00C47284">
        <w:rPr>
          <w:rStyle w:val="Hipervnculo"/>
          <w:lang w:val="es-ES"/>
        </w:rPr>
        <w:t>https://www.biblionline.pearson.com/Login.aspx</w:t>
      </w:r>
    </w:p>
    <w:p w:rsidR="00AC1683" w:rsidRPr="007E1972" w:rsidRDefault="00437EEA" w:rsidP="007E1972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294005</wp:posOffset>
                </wp:positionV>
                <wp:extent cx="6952615" cy="5015230"/>
                <wp:effectExtent l="0" t="0" r="19685" b="0"/>
                <wp:wrapSquare wrapText="bothSides"/>
                <wp:docPr id="73" name="Grupo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5015230"/>
                          <a:chOff x="0" y="0"/>
                          <a:chExt cx="6952615" cy="5015230"/>
                        </a:xfrm>
                      </wpg:grpSpPr>
                      <wpg:grpSp>
                        <wpg:cNvPr id="54" name="Grupo 54"/>
                        <wpg:cNvGrpSpPr/>
                        <wpg:grpSpPr>
                          <a:xfrm>
                            <a:off x="0" y="0"/>
                            <a:ext cx="6640830" cy="5015230"/>
                            <a:chOff x="0" y="122555"/>
                            <a:chExt cx="6640830" cy="5015230"/>
                          </a:xfrm>
                        </wpg:grpSpPr>
                        <pic:pic xmlns:pic="http://schemas.openxmlformats.org/drawingml/2006/picture">
                          <pic:nvPicPr>
                            <pic:cNvPr id="40" name="Imagen 4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350" r="1591" b="4027"/>
                            <a:stretch/>
                          </pic:blipFill>
                          <pic:spPr bwMode="auto">
                            <a:xfrm>
                              <a:off x="168244" y="122555"/>
                              <a:ext cx="6304342" cy="4592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3" name="Cuadro de texto 53"/>
                          <wps:cNvSpPr txBox="1"/>
                          <wps:spPr>
                            <a:xfrm>
                              <a:off x="0" y="4895850"/>
                              <a:ext cx="6640830" cy="2419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7DE9" w:rsidRPr="00F750D0" w:rsidRDefault="00847DE9" w:rsidP="00293D6F">
                                <w:pPr>
                                  <w:pStyle w:val="Descripcin"/>
                                  <w:ind w:firstLine="0"/>
                                  <w:jc w:val="center"/>
                                  <w:rPr>
                                    <w:noProof/>
                                  </w:rPr>
                                </w:pPr>
                                <w:bookmarkStart w:id="16" w:name="_Toc481142488"/>
                                <w:proofErr w:type="spellStart"/>
                                <w:r>
                                  <w:t>Ilustración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r w:rsidR="00C63419">
                                  <w:fldChar w:fldCharType="begin"/>
                                </w:r>
                                <w:r w:rsidR="00C63419">
                                  <w:instrText xml:space="preserve"> SEQ Ilustración \* ARABIC </w:instrText>
                                </w:r>
                                <w:r w:rsidR="00C63419">
                                  <w:fldChar w:fldCharType="separate"/>
                                </w:r>
                                <w:r w:rsidR="00E43643">
                                  <w:rPr>
                                    <w:noProof/>
                                  </w:rPr>
                                  <w:t>4</w:t>
                                </w:r>
                                <w:r w:rsidR="00C63419">
                                  <w:rPr>
                                    <w:noProof/>
                                  </w:rPr>
                                  <w:fldChar w:fldCharType="end"/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Página</w:t>
                                </w:r>
                                <w:proofErr w:type="spellEnd"/>
                                <w:r>
                                  <w:t xml:space="preserve"> de </w:t>
                                </w:r>
                                <w:proofErr w:type="spellStart"/>
                                <w:r>
                                  <w:t>Inicio</w:t>
                                </w:r>
                                <w:bookmarkEnd w:id="16"/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1" name="Conector recto de flecha 11"/>
                        <wps:cNvCnPr/>
                        <wps:spPr>
                          <a:xfrm flipH="1">
                            <a:off x="5886450" y="1495425"/>
                            <a:ext cx="5422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Elipse 12"/>
                        <wps:cNvSpPr/>
                        <wps:spPr>
                          <a:xfrm>
                            <a:off x="6248400" y="131445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Conector recto de flecha 55"/>
                        <wps:cNvCnPr/>
                        <wps:spPr>
                          <a:xfrm flipH="1">
                            <a:off x="5886450" y="1781175"/>
                            <a:ext cx="8756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Elipse 56"/>
                        <wps:cNvSpPr/>
                        <wps:spPr>
                          <a:xfrm>
                            <a:off x="6581775" y="160020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Conector recto de flecha 57"/>
                        <wps:cNvCnPr/>
                        <wps:spPr>
                          <a:xfrm flipH="1">
                            <a:off x="5867400" y="2057400"/>
                            <a:ext cx="5422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Elipse 58"/>
                        <wps:cNvSpPr/>
                        <wps:spPr>
                          <a:xfrm>
                            <a:off x="6229350" y="187642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Conector recto de flecha 59"/>
                        <wps:cNvCnPr/>
                        <wps:spPr>
                          <a:xfrm flipH="1">
                            <a:off x="5886450" y="2333625"/>
                            <a:ext cx="8756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Elipse 60"/>
                        <wps:cNvSpPr/>
                        <wps:spPr>
                          <a:xfrm>
                            <a:off x="6581775" y="214312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Conector recto de flecha 61"/>
                        <wps:cNvCnPr/>
                        <wps:spPr>
                          <a:xfrm flipH="1">
                            <a:off x="6124575" y="2628900"/>
                            <a:ext cx="3136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Elipse 62"/>
                        <wps:cNvSpPr/>
                        <wps:spPr>
                          <a:xfrm>
                            <a:off x="6257925" y="244792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Conector recto de flecha 63"/>
                        <wps:cNvCnPr/>
                        <wps:spPr>
                          <a:xfrm flipH="1">
                            <a:off x="5819775" y="2905125"/>
                            <a:ext cx="9423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Elipse 64"/>
                        <wps:cNvSpPr/>
                        <wps:spPr>
                          <a:xfrm>
                            <a:off x="6581775" y="272415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Conector recto de flecha 65"/>
                        <wps:cNvCnPr/>
                        <wps:spPr>
                          <a:xfrm flipH="1">
                            <a:off x="5915025" y="3181350"/>
                            <a:ext cx="5422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Elipse 66"/>
                        <wps:cNvSpPr/>
                        <wps:spPr>
                          <a:xfrm>
                            <a:off x="6276975" y="299085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Conector recto de flecha 67"/>
                        <wps:cNvCnPr/>
                        <wps:spPr>
                          <a:xfrm flipH="1">
                            <a:off x="5905500" y="3457575"/>
                            <a:ext cx="8756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Elipse 68"/>
                        <wps:cNvSpPr/>
                        <wps:spPr>
                          <a:xfrm>
                            <a:off x="6600825" y="327660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Conector recto de flecha 69"/>
                        <wps:cNvCnPr/>
                        <wps:spPr>
                          <a:xfrm flipH="1">
                            <a:off x="5905500" y="3743325"/>
                            <a:ext cx="5422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Elipse 70"/>
                        <wps:cNvSpPr/>
                        <wps:spPr>
                          <a:xfrm>
                            <a:off x="6267450" y="3562350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onector recto de flecha 71"/>
                        <wps:cNvCnPr/>
                        <wps:spPr>
                          <a:xfrm flipH="1">
                            <a:off x="5905500" y="4095750"/>
                            <a:ext cx="8756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Elipse 72"/>
                        <wps:cNvSpPr/>
                        <wps:spPr>
                          <a:xfrm>
                            <a:off x="6600825" y="3914775"/>
                            <a:ext cx="351790" cy="35179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DE9" w:rsidRPr="00A717A8" w:rsidRDefault="00847DE9" w:rsidP="007E1972">
                              <w:pPr>
                                <w:ind w:firstLine="0"/>
                                <w:jc w:val="left"/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Cs w:val="20"/>
                                  <w:lang w:val="es-E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73" o:spid="_x0000_s1071" style="position:absolute;left:0;text-align:left;margin-left:-26.25pt;margin-top:23.15pt;width:547.45pt;height:394.9pt;z-index:251750400" coordsize="69526,50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">
                <v:group id="Grupo 54" o:spid="_x0000_s1072" style="position:absolute;width:66408;height:50152" coordorigin=",1225" coordsize="66408,50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Imagen 40" o:spid="_x0000_s1073" type="#_x0000_t75" style="position:absolute;left:1682;top:1225;width:63043;height:459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ezdrAAAAA2wAAAA8AAABkcnMvZG93bnJldi54bWxET91qwjAUvh/4DuEI3s3UMXR0RpFKx/DO&#10;6gMcmmNbTU5Kk7W1T79cDHb58f1v96M1oqfON44VrJYJCOLS6YYrBddL/voBwgdkjcYxKXiSh/1u&#10;9rLFVLuBz9QXoRIxhH2KCuoQ2lRKX9Zk0S9dSxy5m+sshgi7SuoOhxhujXxLkrW02HBsqLGlrKby&#10;UfxYBcXXyUxDstLHS+bv103I78NklFrMx8MniEBj+Bf/ub+1gve4Pn6JP0Duf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l7N2sAAAADbAAAADwAAAAAAAAAAAAAAAACfAgAA&#10;ZHJzL2Rvd25yZXYueG1sUEsFBgAAAAAEAAQA9wAAAIwDAAAAAA==&#10;">
                    <v:imagedata r:id="rId24" o:title="" croptop="4162f" cropbottom="2639f" cropright="1043f"/>
                    <v:path arrowok="t"/>
                  </v:shape>
                  <v:shape id="Cuadro de texto 53" o:spid="_x0000_s1074" type="#_x0000_t202" style="position:absolute;top:48958;width:66408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m8ccYA&#10;AADbAAAADwAAAGRycy9kb3ducmV2LnhtbESPQWsCMRSE70L/Q3iFXkSzrVZkNYpIBduLdOvF22Pz&#10;3KxuXpYkq9t/3xQKPQ4z8w2zXPe2ETfyoXas4HmcgSAuna65UnD82o3mIEJE1tg4JgXfFGC9ehgs&#10;Mdfuzp90K2IlEoRDjgpMjG0uZSgNWQxj1xIn7+y8xZikr6T2eE9w28iXLJtJizWnBYMtbQ2V16Kz&#10;Cg7T08EMu/Pbx2Y68e/Hbju7VIVST4/9ZgEiUh//w3/tvVbwOoHfL+kH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m8ccYAAADbAAAADwAAAAAAAAAAAAAAAACYAgAAZHJz&#10;L2Rvd25yZXYueG1sUEsFBgAAAAAEAAQA9QAAAIsDAAAAAA==&#10;" stroked="f">
                    <v:textbox style="mso-fit-shape-to-text:t" inset="0,0,0,0">
                      <w:txbxContent>
                        <w:p w:rsidR="00847DE9" w:rsidRPr="00F750D0" w:rsidRDefault="00847DE9" w:rsidP="00293D6F">
                          <w:pPr>
                            <w:pStyle w:val="Descripcin"/>
                            <w:ind w:firstLine="0"/>
                            <w:jc w:val="center"/>
                            <w:rPr>
                              <w:noProof/>
                            </w:rPr>
                          </w:pPr>
                          <w:bookmarkStart w:id="17" w:name="_Toc481142488"/>
                          <w:proofErr w:type="spellStart"/>
                          <w:r>
                            <w:t>Ilustración</w:t>
                          </w:r>
                          <w:proofErr w:type="spellEnd"/>
                          <w:r>
                            <w:t xml:space="preserve"> </w:t>
                          </w:r>
                          <w:r w:rsidR="00C63419">
                            <w:fldChar w:fldCharType="begin"/>
                          </w:r>
                          <w:r w:rsidR="00C63419">
                            <w:instrText xml:space="preserve"> SEQ Ilustración \* ARABIC </w:instrText>
                          </w:r>
                          <w:r w:rsidR="00C63419">
                            <w:fldChar w:fldCharType="separate"/>
                          </w:r>
                          <w:r w:rsidR="00E43643">
                            <w:rPr>
                              <w:noProof/>
                            </w:rPr>
                            <w:t>4</w:t>
                          </w:r>
                          <w:r w:rsidR="00C63419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Página</w:t>
                          </w:r>
                          <w:proofErr w:type="spellEnd"/>
                          <w:r>
                            <w:t xml:space="preserve"> de </w:t>
                          </w:r>
                          <w:proofErr w:type="spellStart"/>
                          <w:r>
                            <w:t>Inicio</w:t>
                          </w:r>
                          <w:bookmarkEnd w:id="17"/>
                          <w:proofErr w:type="spellEnd"/>
                        </w:p>
                      </w:txbxContent>
                    </v:textbox>
                  </v:shape>
                </v:group>
                <v:shape id="Conector recto de flecha 11" o:spid="_x0000_s1075" type="#_x0000_t32" style="position:absolute;left:58864;top:14954;width:542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5VdsAAAADbAAAADwAAAGRycy9kb3ducmV2LnhtbERPTYvCMBC9C/6HMMLeNK0FWaqxiCjo&#10;enFd8Tw0Y1ttJrWJWv+9WVjY2zze58yyztTiQa2rLCuIRxEI4tzqigsFx5/18BOE88gaa8uk4EUO&#10;snm/N8NU2yd/0+PgCxFC2KWooPS+SaV0eUkG3cg2xIE729agD7AtpG7xGcJNLcdRNJEGKw4NJTa0&#10;LCm/Hu5GwX5Fif9aJ0l0W1WX3ZZO+9vypNTHoFtMQXjq/L/4z73RYX4Mv7+EA+T8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teVXbAAAAA2wAAAA8AAAAAAAAAAAAAAAAA&#10;oQIAAGRycy9kb3ducmV2LnhtbFBLBQYAAAAABAAEAPkAAACOAwAAAAA=&#10;" strokecolor="#b01513 [3204]" strokeweight="1.5pt">
                  <v:stroke endarrow="block" endcap="round"/>
                </v:shape>
                <v:oval id="Elipse 12" o:spid="_x0000_s1076" style="position:absolute;left:62484;top:13144;width:3517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lPL8AA&#10;AADbAAAADwAAAGRycy9kb3ducmV2LnhtbERPyWrDMBC9F/IPYgK9NfLShsSJbEJKoYdekvgDBmti&#10;m1gjY8lL/74qFHqbx1vnWCymExMNrrWsIN5EIIgrq1uuFZS3j5cdCOeRNXaWScE3OSjy1dMRM21n&#10;vtB09bUIIewyVNB432dSuqohg25je+LA3e1g0Ac41FIPOIdw08kkirbSYMuhocGezg1Vj+toFEyX&#10;t7hsk/c9punrrir5a9xLp9TzejkdQHha/L/4z/2pw/wEfn8JB8j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OlPL8AAAADbAAAADwAAAAAAAAAAAAAAAACYAgAAZHJzL2Rvd25y&#10;ZXYueG1sUEsFBgAAAAAEAAQA9QAAAIUDAAAAAA==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1</w:t>
                        </w:r>
                      </w:p>
                    </w:txbxContent>
                  </v:textbox>
                </v:oval>
                <v:shape id="Conector recto de flecha 55" o:spid="_x0000_s1077" type="#_x0000_t32" style="position:absolute;left:58864;top:17811;width:875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/qtcMAAADbAAAADwAAAGRycy9kb3ducmV2LnhtbESPQYvCMBSE78L+h/AWvGm6WxSpRllE&#10;wdWLVvH8aJ5t3ealNlmt/94IgsdhZr5hJrPWVOJKjSstK/jqRyCIM6tLzhUc9sveCITzyBory6Tg&#10;Tg5m04/OBBNtb7yja+pzESDsElRQeF8nUrqsIIOub2vi4J1sY9AH2eRSN3gLcFPJ7ygaSoMlh4UC&#10;a5oXlP2l/0bBdkGxXy/jOLosyvPml47by/yoVPez/RmD8NT6d/jVXmkFgwE8v4QfIK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P6rXDAAAA2wAAAA8AAAAAAAAAAAAA&#10;AAAAoQIAAGRycy9kb3ducmV2LnhtbFBLBQYAAAAABAAEAPkAAACRAwAAAAA=&#10;" strokecolor="#b01513 [3204]" strokeweight="1.5pt">
                  <v:stroke endarrow="block" endcap="round"/>
                </v:shape>
                <v:oval id="Elipse 56" o:spid="_x0000_s1078" style="position:absolute;left:65817;top:16002;width:3518;height:35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jw7L8A&#10;AADbAAAADwAAAGRycy9kb3ducmV2LnhtbESPzQrCMBCE74LvEFbwpqm/aDWKKIIHL2ofYGnWtths&#10;ShNrfXsjCB6HmfmGWW9bU4qGaldYVjAaRiCIU6sLzhQkt+NgAcJ5ZI2lZVLwJgfbTbezxljbF1+o&#10;ufpMBAi7GBXk3lexlC7NyaAb2oo4eHdbG/RB1pnUNb4C3JRyHEVzabDgsJBjRfuc0sf1aRQ0l9ko&#10;KcaHJU4m00Wa8Pm5lE6pfq/drUB4av0//GuftILZHL5fwg+Qm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uPDsvwAAANsAAAAPAAAAAAAAAAAAAAAAAJgCAABkcnMvZG93bnJl&#10;di54bWxQSwUGAAAAAAQABAD1AAAAhA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2</w:t>
                        </w:r>
                      </w:p>
                    </w:txbxContent>
                  </v:textbox>
                </v:oval>
                <v:shape id="Conector recto de flecha 57" o:spid="_x0000_s1079" type="#_x0000_t32" style="position:absolute;left:58674;top:20574;width:542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HRWcQAAADbAAAADwAAAGRycy9kb3ducmV2LnhtbESPQWvCQBSE70L/w/IKvZmNBm1JXUWC&#10;QlsvNi2eH9nXJDX7NsluNf77riB4HGbmG2axGkwjTtS72rKCSRSDIC6srrlU8P21Hb+AcB5ZY2OZ&#10;FFzIwWr5MFpgqu2ZP+mU+1IECLsUFVTet6mUrqjIoItsSxy8H9sb9EH2pdQ9ngPcNHIax3NpsOaw&#10;UGFLWUXFMf8zCvYbSvzHNkniblP/7t7psO+yg1JPj8P6FYSnwd/Dt/abVjB7huuX8APk8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kdFZxAAAANsAAAAPAAAAAAAAAAAA&#10;AAAAAKECAABkcnMvZG93bnJldi54bWxQSwUGAAAAAAQABAD5AAAAkgMAAAAA&#10;" strokecolor="#b01513 [3204]" strokeweight="1.5pt">
                  <v:stroke endarrow="block" endcap="round"/>
                </v:shape>
                <v:oval id="Elipse 58" o:spid="_x0000_s1080" style="position:absolute;left:62293;top:18764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vBBbwA&#10;AADbAAAADwAAAGRycy9kb3ducmV2LnhtbERPSwrCMBDdC94hjOBOU79oNYooggs31h5gaMa22ExK&#10;E2u9vVkILh/vv913phItNa60rGAyjkAQZ1aXnCtI7+fRCoTzyBory6TgQw72u35vi7G2b75Rm/hc&#10;hBB2MSoovK9jKV1WkEE3tjVx4B62MegDbHKpG3yHcFPJaRQtpcGSQ0OBNR0Lyp7Jyyhob4tJWk5P&#10;a5zN5qss5etrLZ1Sw0F32IDw1Pm/+Oe+aAWLMDZ8CT9A7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va8EFvAAAANsAAAAPAAAAAAAAAAAAAAAAAJgCAABkcnMvZG93bnJldi54&#10;bWxQSwUGAAAAAAQABAD1AAAAgQ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3</w:t>
                        </w:r>
                      </w:p>
                    </w:txbxContent>
                  </v:textbox>
                </v:oval>
                <v:shape id="Conector recto de flecha 59" o:spid="_x0000_s1081" type="#_x0000_t32" style="position:absolute;left:58864;top:23336;width:875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LgsMQAAADbAAAADwAAAGRycy9kb3ducmV2LnhtbESPQWvCQBSE70L/w/IKvZmNBqVNXUWC&#10;QlsvNi2eH9nXJDX7NsluNf77riB4HGbmG2axGkwjTtS72rKCSRSDIC6srrlU8P21HT+DcB5ZY2OZ&#10;FFzIwWr5MFpgqu2ZP+mU+1IECLsUFVTet6mUrqjIoItsSxy8H9sb9EH2pdQ9ngPcNHIax3NpsOaw&#10;UGFLWUXFMf8zCvYbSvzHNkniblP/7t7psO+yg1JPj8P6FYSnwd/Dt/abVjB7geuX8APk8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QuCwxAAAANsAAAAPAAAAAAAAAAAA&#10;AAAAAKECAABkcnMvZG93bnJldi54bWxQSwUGAAAAAAQABAD5AAAAkgMAAAAA&#10;" strokecolor="#b01513 [3204]" strokeweight="1.5pt">
                  <v:stroke endarrow="block" endcap="round"/>
                </v:shape>
                <v:oval id="Elipse 60" o:spid="_x0000_s1082" style="position:absolute;left:65817;top:21431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EHvrwA&#10;AADbAAAADwAAAGRycy9kb3ducmV2LnhtbERPSwrCMBDdC94hjOBOU79oNYooggs31h5gaMa22ExK&#10;E2u9vVkILh/vv913phItNa60rGAyjkAQZ1aXnCtI7+fRCoTzyBory6TgQw72u35vi7G2b75Rm/hc&#10;hBB2MSoovK9jKV1WkEE3tjVx4B62MegDbHKpG3yHcFPJaRQtpcGSQ0OBNR0Lyp7Jyyhob4tJWk5P&#10;a5zN5qss5etrLZ1Sw0F32IDw1Pm/+Oe+aAXLsD58CT9A7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cQe+vAAAANsAAAAPAAAAAAAAAAAAAAAAAJgCAABkcnMvZG93bnJldi54&#10;bWxQSwUGAAAAAAQABAD1AAAAgQ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4</w:t>
                        </w:r>
                      </w:p>
                    </w:txbxContent>
                  </v:textbox>
                </v:oval>
                <v:shape id="Conector recto de flecha 61" o:spid="_x0000_s1083" type="#_x0000_t32" style="position:absolute;left:61245;top:26289;width:313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gmC8QAAADbAAAADwAAAGRycy9kb3ducmV2LnhtbESPQWvCQBSE74X+h+UJvdWNDQRJsxEJ&#10;Cra9RFs8P7KvSdrs25hdY/rvu4LgcZiZb5hsNZlOjDS41rKCxTwCQVxZ3XKt4Otz+7wE4Tyyxs4y&#10;KfgjB6v88SHDVNsL72k8+FoECLsUFTTe96mUrmrIoJvbnjh433Yw6IMcaqkHvAS46eRLFCXSYMth&#10;ocGeioaq38PZKCg3FPv3bRxHp0378/FGx/JUHJV6mk3rVxCeJn8P39o7rSBZwPVL+AEy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WCYLxAAAANsAAAAPAAAAAAAAAAAA&#10;AAAAAKECAABkcnMvZG93bnJldi54bWxQSwUGAAAAAAQABAD5AAAAkgMAAAAA&#10;" strokecolor="#b01513 [3204]" strokeweight="1.5pt">
                  <v:stroke endarrow="block" endcap="round"/>
                </v:shape>
                <v:oval id="Elipse 62" o:spid="_x0000_s1084" style="position:absolute;left:62579;top:24479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88UsAA&#10;AADbAAAADwAAAGRycy9kb3ducmV2LnhtbESPzarCMBSE94LvEI7gTlPrD1qNIorgwo3aBzg0x7bY&#10;nJQm1t63vxEEl8PMfMNsdp2pREuNKy0rmIwjEMSZ1SXnCtL7abQE4TyyxsoyKfgjB7ttv7fBRNs3&#10;X6m9+VwECLsEFRTe14mULivIoBvbmjh4D9sY9EE2udQNvgPcVDKOooU0WHJYKLCmQ0HZ8/YyCtrr&#10;fJKW8XGF0+lsmaV8ea2kU2o46PZrEJ46/wt/22etYBHD50v4AXL7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O88UsAAAADbAAAADwAAAAAAAAAAAAAAAACYAgAAZHJzL2Rvd25y&#10;ZXYueG1sUEsFBgAAAAAEAAQA9QAAAIUDAAAAAA==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5</w:t>
                        </w:r>
                      </w:p>
                    </w:txbxContent>
                  </v:textbox>
                </v:oval>
                <v:shape id="Conector recto de flecha 63" o:spid="_x0000_s1085" type="#_x0000_t32" style="position:absolute;left:58197;top:29051;width:942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Yd58EAAADbAAAADwAAAGRycy9kb3ducmV2LnhtbESPQYvCMBSE74L/ITzBm6ZaEKlGEVHQ&#10;9aKueH40z7bavNQmavffG0HY4zAz3zDTeWNK8aTaFZYVDPoRCOLU6oIzBaffdW8MwnlkjaVlUvBH&#10;DuazdmuKibYvPtDz6DMRIOwSVJB7XyVSujQng65vK+LgXWxt0AdZZ1LX+ApwU8phFI2kwYLDQo4V&#10;LXNKb8eHUbBfUex/1nEc3VfFdbel8/6+PCvV7TSLCQhPjf8Pf9sbrWAUw+dL+AFy9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xh3nwQAAANsAAAAPAAAAAAAAAAAAAAAA&#10;AKECAABkcnMvZG93bnJldi54bWxQSwUGAAAAAAQABAD5AAAAjwMAAAAA&#10;" strokecolor="#b01513 [3204]" strokeweight="1.5pt">
                  <v:stroke endarrow="block" endcap="round"/>
                </v:shape>
                <v:oval id="Elipse 64" o:spid="_x0000_s1086" style="position:absolute;left:65817;top:27241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oBvb8A&#10;AADbAAAADwAAAGRycy9kb3ducmV2LnhtbESPzQrCMBCE74LvEFbwpqm/aDWKKIIHL2ofYGnWtths&#10;ShNrfXsjCB6HmfmGWW9bU4qGaldYVjAaRiCIU6sLzhQkt+NgAcJ5ZI2lZVLwJgfbTbezxljbF1+o&#10;ufpMBAi7GBXk3lexlC7NyaAb2oo4eHdbG/RB1pnUNb4C3JRyHEVzabDgsJBjRfuc0sf1aRQ0l9ko&#10;KcaHJU4m00Wa8Pm5lE6pfq/drUB4av0//GuftIL5FL5fwg+Qm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SgG9vwAAANsAAAAPAAAAAAAAAAAAAAAAAJgCAABkcnMvZG93bnJl&#10;di54bWxQSwUGAAAAAAQABAD1AAAAhA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6</w:t>
                        </w:r>
                      </w:p>
                    </w:txbxContent>
                  </v:textbox>
                </v:oval>
                <v:shape id="Conector recto de flecha 65" o:spid="_x0000_s1087" type="#_x0000_t32" style="position:absolute;left:59150;top:31813;width:542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MgCMMAAADbAAAADwAAAGRycy9kb3ducmV2LnhtbESPQYvCMBSE78L+h/AWvGm6WxSpRllE&#10;wdWLVvH8aJ5t3ealNlmt/94IgsdhZr5hJrPWVOJKjSstK/jqRyCIM6tLzhUc9sveCITzyBory6Tg&#10;Tg5m04/OBBNtb7yja+pzESDsElRQeF8nUrqsIIOub2vi4J1sY9AH2eRSN3gLcFPJ7ygaSoMlh4UC&#10;a5oXlP2l/0bBdkGxXy/jOLosyvPml47by/yoVPez/RmD8NT6d/jVXmkFwwE8v4QfIK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jIAjDAAAA2wAAAA8AAAAAAAAAAAAA&#10;AAAAoQIAAGRycy9kb3ducmV2LnhtbFBLBQYAAAAABAAEAPkAAACRAwAAAAA=&#10;" strokecolor="#b01513 [3204]" strokeweight="1.5pt">
                  <v:stroke endarrow="block" endcap="round"/>
                </v:shape>
                <v:oval id="Elipse 66" o:spid="_x0000_s1088" style="position:absolute;left:62769;top:29908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Q6UcIA&#10;AADbAAAADwAAAGRycy9kb3ducmV2LnhtbESPQYvCMBSE7wv+h/AEb2tadYtWUxFlwcNerP0Bj+bZ&#10;FpuX0sRa/71ZWNjjMDPfMLv9aFoxUO8aywrieQSCuLS64UpBcf3+XINwHllja5kUvMjBPpt87DDV&#10;9skXGnJfiQBhl6KC2vsuldKVNRl0c9sRB+9me4M+yL6SusdngJtWLqIokQYbDgs1dnSsqbznD6Ng&#10;uHzFRbM4bXC5XK3Lgn8eG+mUmk3HwxaEp9H/h//aZ60gSeD3S/gBMn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1DpRwgAAANsAAAAPAAAAAAAAAAAAAAAAAJgCAABkcnMvZG93&#10;bnJldi54bWxQSwUGAAAAAAQABAD1AAAAhw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7</w:t>
                        </w:r>
                      </w:p>
                    </w:txbxContent>
                  </v:textbox>
                </v:oval>
                <v:shape id="Conector recto de flecha 67" o:spid="_x0000_s1089" type="#_x0000_t32" style="position:absolute;left:59055;top:34575;width:8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0b5MMAAADbAAAADwAAAGRycy9kb3ducmV2LnhtbESPQYvCMBSE78L+h/AWvGm6W1CpRllE&#10;wdWLVvH8aJ5t3ealNlmt/94IgsdhZr5hJrPWVOJKjSstK/jqRyCIM6tLzhUc9sveCITzyBory6Tg&#10;Tg5m04/OBBNtb7yja+pzESDsElRQeF8nUrqsIIOub2vi4J1sY9AH2eRSN3gLcFPJ7ygaSIMlh4UC&#10;a5oXlP2l/0bBdkGxXy/jOLosyvPml47by/yoVPez/RmD8NT6d/jVXmkFgyE8v4QfIK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9G+TDAAAA2wAAAA8AAAAAAAAAAAAA&#10;AAAAoQIAAGRycy9kb3ducmV2LnhtbFBLBQYAAAAABAAEAPkAAACRAwAAAAA=&#10;" strokecolor="#b01513 [3204]" strokeweight="1.5pt">
                  <v:stroke endarrow="block" endcap="round"/>
                </v:shape>
                <v:oval id="Elipse 68" o:spid="_x0000_s1090" style="position:absolute;left:66008;top:32766;width:3518;height:35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cLuLwA&#10;AADbAAAADwAAAGRycy9kb3ducmV2LnhtbERPSwrCMBDdC94hjOBOU79oNYooggs31h5gaMa22ExK&#10;E2u9vVkILh/vv913phItNa60rGAyjkAQZ1aXnCtI7+fRCoTzyBory6TgQw72u35vi7G2b75Rm/hc&#10;hBB2MSoovK9jKV1WkEE3tjVx4B62MegDbHKpG3yHcFPJaRQtpcGSQ0OBNR0Lyp7Jyyhob4tJWk5P&#10;a5zN5qss5etrLZ1Sw0F32IDw1Pm/+Oe+aAXLMDZ8CT9A7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hBwu4vAAAANsAAAAPAAAAAAAAAAAAAAAAAJgCAABkcnMvZG93bnJldi54&#10;bWxQSwUGAAAAAAQABAD1AAAAgQ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8</w:t>
                        </w:r>
                      </w:p>
                    </w:txbxContent>
                  </v:textbox>
                </v:oval>
                <v:shape id="Conector recto de flecha 69" o:spid="_x0000_s1091" type="#_x0000_t32" style="position:absolute;left:59055;top:37433;width:542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4qDcMAAADbAAAADwAAAGRycy9kb3ducmV2LnhtbESPQYvCMBSE78L+h/AWvGm6WxCtRllE&#10;wdWLVvH8aJ5t3ealNlmt/94IgsdhZr5hJrPWVOJKjSstK/jqRyCIM6tLzhUc9sveEITzyBory6Tg&#10;Tg5m04/OBBNtb7yja+pzESDsElRQeF8nUrqsIIOub2vi4J1sY9AH2eRSN3gLcFPJ7ygaSIMlh4UC&#10;a5oXlP2l/0bBdkGxXy/jOLosyvPml47by/yoVPez/RmD8NT6d/jVXmkFgxE8v4QfIK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0uKg3DAAAA2wAAAA8AAAAAAAAAAAAA&#10;AAAAoQIAAGRycy9kb3ducmV2LnhtbFBLBQYAAAAABAAEAPkAAACRAwAAAAA=&#10;" strokecolor="#b01513 [3204]" strokeweight="1.5pt">
                  <v:stroke endarrow="block" endcap="round"/>
                </v:shape>
                <v:oval id="Elipse 70" o:spid="_x0000_s1092" style="position:absolute;left:62674;top:35623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iRY7wA&#10;AADbAAAADwAAAGRycy9kb3ducmV2LnhtbERPSwrCMBDdC94hjOBOU/9ajSKK4MKN2gMMzdgWm0lp&#10;Yq23NwvB5eP9N7vWlKKh2hWWFYyGEQji1OqCMwXJ/TRYgnAeWWNpmRR8yMFu2+1sMNb2zVdqbj4T&#10;IYRdjApy76tYSpfmZNANbUUcuIetDfoA60zqGt8h3JRyHEVzabDg0JBjRYec0uftZRQ019koKcbH&#10;FU4m02Wa8OW1kk6pfq/dr0F4av1f/HOftYJFWB++hB8gt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aqJFjvAAAANsAAAAPAAAAAAAAAAAAAAAAAJgCAABkcnMvZG93bnJldi54&#10;bWxQSwUGAAAAAAQABAD1AAAAgQMAAAAA&#10;" fillcolor="#b01513 [3204]" strokecolor="#b01513 [3204]" strokeweight="2.25pt">
                  <v:stroke endcap="round"/>
                  <v:textbox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9</w:t>
                        </w:r>
                      </w:p>
                    </w:txbxContent>
                  </v:textbox>
                </v:oval>
                <v:shape id="Conector recto de flecha 71" o:spid="_x0000_s1093" type="#_x0000_t32" style="position:absolute;left:59055;top:40957;width:8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Gw1sMAAADbAAAADwAAAGRycy9kb3ducmV2LnhtbESPQYvCMBSE74L/ITzBm6ZaWKVrFBEF&#10;d71oXTw/mrdt1+alNlG7/94IgsdhZr5hZovWVOJGjSstKxgNIxDEmdUl5wp+jpvBFITzyBory6Tg&#10;nxws5t3ODBNt73ygW+pzESDsElRQeF8nUrqsIINuaGvi4P3axqAPssmlbvAe4KaS4yj6kAZLDgsF&#10;1rQqKDunV6Ngv6bYf2/iOLqsy7/dF532l9VJqX6vXX6C8NT6d/jV3moFkxE8v4QfIO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BsNbDAAAA2wAAAA8AAAAAAAAAAAAA&#10;AAAAoQIAAGRycy9kb3ducmV2LnhtbFBLBQYAAAAABAAEAPkAAACRAwAAAAA=&#10;" strokecolor="#b01513 [3204]" strokeweight="1.5pt">
                  <v:stroke endarrow="block" endcap="round"/>
                </v:shape>
                <v:oval id="Elipse 72" o:spid="_x0000_s1094" style="position:absolute;left:66008;top:39147;width:3518;height:3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ilfcUA&#10;AADbAAAADwAAAGRycy9kb3ducmV2LnhtbESPT2sCMRTE74V+h/AKvRTN+geV1ShFUKR40Spen5vX&#10;zeLmZd2kuvbTG0HocZiZ3zCTWWNLcaHaF44VdNoJCOLM6YJzBbvvRWsEwgdkjaVjUnAjD7Pp68sE&#10;U+2uvKHLNuQiQtinqMCEUKVS+syQRd92FXH0flxtMURZ51LXeI1wW8pukgykxYLjgsGK5oay0/bX&#10;Kliee5kOgxsd/r5Oo/3a9D+Ox5VS72/N5xhEoCb8h5/tlVYw7MLjS/w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GKV9xQAAANsAAAAPAAAAAAAAAAAAAAAAAJgCAABkcnMv&#10;ZG93bnJldi54bWxQSwUGAAAAAAQABAD1AAAAigMAAAAA&#10;" fillcolor="#b01513 [3204]" strokecolor="#b01513 [3204]" strokeweight="2.25pt">
                  <v:stroke endcap="round"/>
                  <v:textbox inset="1mm,,1mm">
                    <w:txbxContent>
                      <w:p w:rsidR="00847DE9" w:rsidRPr="00A717A8" w:rsidRDefault="00847DE9" w:rsidP="007E1972">
                        <w:pPr>
                          <w:ind w:firstLine="0"/>
                          <w:jc w:val="left"/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Cs w:val="20"/>
                            <w:lang w:val="es-ES"/>
                          </w:rPr>
                          <w:t>10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</w:p>
    <w:p w:rsidR="00E62A23" w:rsidRDefault="00E62A23" w:rsidP="00987C62">
      <w:pPr>
        <w:rPr>
          <w:lang w:val="es-ES"/>
        </w:rPr>
      </w:pPr>
    </w:p>
    <w:p w:rsidR="007E1972" w:rsidRDefault="007E1972" w:rsidP="00987C62">
      <w:pPr>
        <w:rPr>
          <w:lang w:val="es-ES"/>
        </w:rPr>
      </w:pPr>
    </w:p>
    <w:p w:rsidR="007E1972" w:rsidRDefault="007E1972" w:rsidP="007E1972">
      <w:pPr>
        <w:rPr>
          <w:lang w:val="es-ES"/>
        </w:rPr>
      </w:pPr>
      <w:r>
        <w:rPr>
          <w:lang w:val="es-ES"/>
        </w:rPr>
        <w:br w:type="page"/>
      </w:r>
    </w:p>
    <w:p w:rsidR="00815837" w:rsidRDefault="006532C3" w:rsidP="006532C3">
      <w:pPr>
        <w:pStyle w:val="Ttulo3"/>
        <w:numPr>
          <w:ilvl w:val="2"/>
          <w:numId w:val="4"/>
        </w:numPr>
        <w:rPr>
          <w:lang w:val="es-ES"/>
        </w:rPr>
      </w:pPr>
      <w:bookmarkStart w:id="18" w:name="_Toc481143612"/>
      <w:r>
        <w:rPr>
          <w:lang w:val="es-ES"/>
        </w:rPr>
        <w:lastRenderedPageBreak/>
        <w:t>ASABE</w:t>
      </w:r>
      <w:bookmarkEnd w:id="18"/>
    </w:p>
    <w:p w:rsidR="006532C3" w:rsidRDefault="006532C3" w:rsidP="006532C3">
      <w:pPr>
        <w:rPr>
          <w:lang w:val="es-ES"/>
        </w:rPr>
      </w:pPr>
    </w:p>
    <w:p w:rsidR="00335E1A" w:rsidRDefault="00847DE9" w:rsidP="006532C3">
      <w:pPr>
        <w:rPr>
          <w:lang w:val="es-ES"/>
        </w:rPr>
      </w:pPr>
      <w:r>
        <w:rPr>
          <w:lang w:val="es-ES"/>
        </w:rPr>
        <w:t xml:space="preserve">ASABE es un sitio web de </w:t>
      </w:r>
    </w:p>
    <w:p w:rsidR="00335E1A" w:rsidRDefault="00335E1A" w:rsidP="006532C3">
      <w:pPr>
        <w:rPr>
          <w:lang w:val="es-ES"/>
        </w:rPr>
      </w:pPr>
    </w:p>
    <w:p w:rsidR="006532C3" w:rsidRDefault="006532C3" w:rsidP="006532C3">
      <w:pPr>
        <w:pStyle w:val="Ttulo3"/>
        <w:numPr>
          <w:ilvl w:val="2"/>
          <w:numId w:val="4"/>
        </w:numPr>
        <w:rPr>
          <w:lang w:val="es-ES"/>
        </w:rPr>
      </w:pPr>
      <w:bookmarkStart w:id="19" w:name="_Toc481143613"/>
      <w:proofErr w:type="spellStart"/>
      <w:r>
        <w:rPr>
          <w:lang w:val="es-ES"/>
        </w:rPr>
        <w:t>Digitalia</w:t>
      </w:r>
      <w:bookmarkEnd w:id="19"/>
      <w:proofErr w:type="spellEnd"/>
    </w:p>
    <w:p w:rsidR="006532C3" w:rsidRDefault="006532C3" w:rsidP="006532C3">
      <w:pPr>
        <w:rPr>
          <w:lang w:val="es-ES"/>
        </w:rPr>
      </w:pPr>
    </w:p>
    <w:p w:rsidR="00335E1A" w:rsidRDefault="00335E1A" w:rsidP="006532C3">
      <w:pPr>
        <w:rPr>
          <w:lang w:val="es-ES"/>
        </w:rPr>
      </w:pPr>
    </w:p>
    <w:p w:rsidR="00335E1A" w:rsidRDefault="00335E1A" w:rsidP="006532C3">
      <w:pPr>
        <w:rPr>
          <w:lang w:val="es-ES"/>
        </w:rPr>
      </w:pPr>
    </w:p>
    <w:p w:rsidR="006532C3" w:rsidRDefault="006532C3" w:rsidP="006532C3">
      <w:pPr>
        <w:pStyle w:val="Ttulo3"/>
        <w:numPr>
          <w:ilvl w:val="2"/>
          <w:numId w:val="4"/>
        </w:numPr>
        <w:rPr>
          <w:lang w:val="es-ES"/>
        </w:rPr>
      </w:pPr>
      <w:bookmarkStart w:id="20" w:name="_Toc481143614"/>
      <w:r>
        <w:rPr>
          <w:lang w:val="es-ES"/>
        </w:rPr>
        <w:t>E – Libro</w:t>
      </w:r>
      <w:bookmarkEnd w:id="20"/>
      <w:r>
        <w:rPr>
          <w:lang w:val="es-ES"/>
        </w:rPr>
        <w:t xml:space="preserve"> </w:t>
      </w:r>
    </w:p>
    <w:p w:rsidR="006532C3" w:rsidRDefault="006532C3" w:rsidP="006532C3">
      <w:pPr>
        <w:rPr>
          <w:lang w:val="es-ES"/>
        </w:rPr>
      </w:pPr>
    </w:p>
    <w:p w:rsidR="00335E1A" w:rsidRDefault="00335E1A" w:rsidP="006532C3">
      <w:pPr>
        <w:rPr>
          <w:lang w:val="es-ES"/>
        </w:rPr>
      </w:pPr>
      <w:bookmarkStart w:id="21" w:name="_GoBack"/>
      <w:bookmarkEnd w:id="21"/>
    </w:p>
    <w:p w:rsidR="00335E1A" w:rsidRDefault="00335E1A" w:rsidP="006532C3">
      <w:pPr>
        <w:rPr>
          <w:lang w:val="es-ES"/>
        </w:rPr>
      </w:pPr>
    </w:p>
    <w:p w:rsidR="006532C3" w:rsidRDefault="006532C3" w:rsidP="006532C3">
      <w:pPr>
        <w:pStyle w:val="Ttulo3"/>
        <w:numPr>
          <w:ilvl w:val="2"/>
          <w:numId w:val="4"/>
        </w:numPr>
        <w:rPr>
          <w:lang w:val="es-ES"/>
        </w:rPr>
      </w:pPr>
      <w:bookmarkStart w:id="22" w:name="_Toc481143615"/>
      <w:r>
        <w:rPr>
          <w:lang w:val="es-ES"/>
        </w:rPr>
        <w:t>EBSCO</w:t>
      </w:r>
      <w:bookmarkEnd w:id="22"/>
    </w:p>
    <w:p w:rsidR="006532C3" w:rsidRDefault="006532C3" w:rsidP="006532C3">
      <w:pPr>
        <w:rPr>
          <w:lang w:val="es-ES"/>
        </w:rPr>
      </w:pPr>
    </w:p>
    <w:p w:rsidR="00335E1A" w:rsidRDefault="00335E1A" w:rsidP="006532C3">
      <w:pPr>
        <w:rPr>
          <w:lang w:val="es-ES"/>
        </w:rPr>
      </w:pPr>
    </w:p>
    <w:p w:rsidR="00335E1A" w:rsidRDefault="00335E1A" w:rsidP="006532C3">
      <w:pPr>
        <w:rPr>
          <w:lang w:val="es-ES"/>
        </w:rPr>
      </w:pPr>
    </w:p>
    <w:p w:rsidR="006532C3" w:rsidRDefault="00D62A2F" w:rsidP="00D62A2F">
      <w:pPr>
        <w:pStyle w:val="Ttulo3"/>
        <w:numPr>
          <w:ilvl w:val="2"/>
          <w:numId w:val="4"/>
        </w:numPr>
        <w:rPr>
          <w:lang w:val="es-ES"/>
        </w:rPr>
      </w:pPr>
      <w:bookmarkStart w:id="23" w:name="_Toc481143616"/>
      <w:r>
        <w:rPr>
          <w:lang w:val="es-ES"/>
        </w:rPr>
        <w:t>GALE VIRTUAL</w:t>
      </w:r>
      <w:bookmarkEnd w:id="23"/>
    </w:p>
    <w:p w:rsidR="00D62A2F" w:rsidRDefault="00D62A2F" w:rsidP="00D62A2F">
      <w:pPr>
        <w:rPr>
          <w:lang w:val="es-ES"/>
        </w:rPr>
      </w:pPr>
    </w:p>
    <w:p w:rsidR="00335E1A" w:rsidRDefault="00335E1A" w:rsidP="00D62A2F">
      <w:pPr>
        <w:rPr>
          <w:lang w:val="es-ES"/>
        </w:rPr>
      </w:pPr>
    </w:p>
    <w:p w:rsidR="00335E1A" w:rsidRDefault="00335E1A" w:rsidP="00D62A2F">
      <w:pPr>
        <w:rPr>
          <w:lang w:val="es-ES"/>
        </w:rPr>
      </w:pPr>
    </w:p>
    <w:p w:rsidR="00D62A2F" w:rsidRDefault="00D62A2F" w:rsidP="00D62A2F">
      <w:pPr>
        <w:pStyle w:val="Ttulo3"/>
        <w:numPr>
          <w:ilvl w:val="2"/>
          <w:numId w:val="4"/>
        </w:numPr>
        <w:rPr>
          <w:lang w:val="es-ES"/>
        </w:rPr>
      </w:pPr>
      <w:bookmarkStart w:id="24" w:name="_Toc481143617"/>
      <w:proofErr w:type="spellStart"/>
      <w:r>
        <w:rPr>
          <w:lang w:val="es-ES"/>
        </w:rPr>
        <w:t>Pivot</w:t>
      </w:r>
      <w:bookmarkEnd w:id="24"/>
      <w:proofErr w:type="spellEnd"/>
    </w:p>
    <w:p w:rsidR="00D62A2F" w:rsidRDefault="00D62A2F" w:rsidP="00D62A2F">
      <w:pPr>
        <w:rPr>
          <w:lang w:val="es-ES"/>
        </w:rPr>
      </w:pPr>
    </w:p>
    <w:p w:rsidR="00335E1A" w:rsidRDefault="00335E1A" w:rsidP="00D62A2F">
      <w:pPr>
        <w:rPr>
          <w:lang w:val="es-ES"/>
        </w:rPr>
      </w:pPr>
    </w:p>
    <w:p w:rsidR="00335E1A" w:rsidRDefault="00335E1A" w:rsidP="00D62A2F">
      <w:pPr>
        <w:rPr>
          <w:lang w:val="es-ES"/>
        </w:rPr>
      </w:pPr>
    </w:p>
    <w:p w:rsidR="00D62A2F" w:rsidRDefault="008C7DB9" w:rsidP="00D62A2F">
      <w:pPr>
        <w:pStyle w:val="Ttulo3"/>
        <w:numPr>
          <w:ilvl w:val="2"/>
          <w:numId w:val="4"/>
        </w:numPr>
        <w:rPr>
          <w:lang w:val="es-ES"/>
        </w:rPr>
      </w:pPr>
      <w:bookmarkStart w:id="25" w:name="_Toc481143618"/>
      <w:proofErr w:type="spellStart"/>
      <w:r>
        <w:rPr>
          <w:lang w:val="es-ES"/>
        </w:rPr>
        <w:t>Proquest</w:t>
      </w:r>
      <w:bookmarkEnd w:id="25"/>
      <w:proofErr w:type="spellEnd"/>
    </w:p>
    <w:p w:rsidR="008C7DB9" w:rsidRDefault="008C7DB9" w:rsidP="008C7DB9">
      <w:pPr>
        <w:rPr>
          <w:lang w:val="es-ES"/>
        </w:rPr>
      </w:pPr>
    </w:p>
    <w:p w:rsidR="00335E1A" w:rsidRDefault="00335E1A" w:rsidP="008C7DB9">
      <w:pPr>
        <w:rPr>
          <w:lang w:val="es-ES"/>
        </w:rPr>
      </w:pPr>
    </w:p>
    <w:p w:rsidR="00335E1A" w:rsidRDefault="00335E1A" w:rsidP="008C7DB9">
      <w:pPr>
        <w:rPr>
          <w:lang w:val="es-ES"/>
        </w:rPr>
      </w:pPr>
    </w:p>
    <w:p w:rsidR="008C7DB9" w:rsidRDefault="008C7DB9" w:rsidP="008C7DB9">
      <w:pPr>
        <w:pStyle w:val="Ttulo3"/>
        <w:numPr>
          <w:ilvl w:val="2"/>
          <w:numId w:val="4"/>
        </w:numPr>
        <w:rPr>
          <w:lang w:val="es-ES"/>
        </w:rPr>
      </w:pPr>
      <w:bookmarkStart w:id="26" w:name="_Toc481143619"/>
      <w:proofErr w:type="spellStart"/>
      <w:r>
        <w:rPr>
          <w:lang w:val="es-ES"/>
        </w:rPr>
        <w:t>Springer</w:t>
      </w:r>
      <w:bookmarkEnd w:id="26"/>
      <w:proofErr w:type="spellEnd"/>
    </w:p>
    <w:p w:rsidR="008C7DB9" w:rsidRDefault="008C7DB9" w:rsidP="008C7DB9">
      <w:pPr>
        <w:rPr>
          <w:lang w:val="es-ES"/>
        </w:rPr>
      </w:pPr>
    </w:p>
    <w:p w:rsidR="00335E1A" w:rsidRDefault="00335E1A" w:rsidP="008C7DB9">
      <w:pPr>
        <w:rPr>
          <w:lang w:val="es-ES"/>
        </w:rPr>
      </w:pPr>
    </w:p>
    <w:p w:rsidR="00335E1A" w:rsidRDefault="00335E1A" w:rsidP="008C7DB9">
      <w:pPr>
        <w:rPr>
          <w:lang w:val="es-ES"/>
        </w:rPr>
      </w:pPr>
    </w:p>
    <w:p w:rsidR="008C7DB9" w:rsidRDefault="008C7DB9" w:rsidP="008C7DB9">
      <w:pPr>
        <w:pStyle w:val="Ttulo3"/>
        <w:numPr>
          <w:ilvl w:val="2"/>
          <w:numId w:val="4"/>
        </w:numPr>
        <w:rPr>
          <w:lang w:val="es-ES"/>
        </w:rPr>
      </w:pPr>
      <w:bookmarkStart w:id="27" w:name="_Toc481143620"/>
      <w:proofErr w:type="spellStart"/>
      <w:r>
        <w:rPr>
          <w:lang w:val="es-ES"/>
        </w:rPr>
        <w:t>Summons</w:t>
      </w:r>
      <w:bookmarkEnd w:id="27"/>
      <w:proofErr w:type="spellEnd"/>
    </w:p>
    <w:p w:rsidR="008C7DB9" w:rsidRDefault="008C7DB9" w:rsidP="008C7DB9">
      <w:pPr>
        <w:rPr>
          <w:lang w:val="es-ES"/>
        </w:rPr>
      </w:pPr>
    </w:p>
    <w:p w:rsidR="00335E1A" w:rsidRDefault="00335E1A" w:rsidP="008C7DB9">
      <w:pPr>
        <w:rPr>
          <w:lang w:val="es-ES"/>
        </w:rPr>
      </w:pPr>
    </w:p>
    <w:p w:rsidR="00335E1A" w:rsidRDefault="00335E1A" w:rsidP="008C7DB9">
      <w:pPr>
        <w:rPr>
          <w:lang w:val="es-ES"/>
        </w:rPr>
      </w:pPr>
    </w:p>
    <w:p w:rsidR="008C7DB9" w:rsidRDefault="008C7DB9" w:rsidP="008C7DB9">
      <w:pPr>
        <w:pStyle w:val="Ttulo3"/>
        <w:numPr>
          <w:ilvl w:val="2"/>
          <w:numId w:val="4"/>
        </w:numPr>
        <w:rPr>
          <w:lang w:val="es-ES"/>
        </w:rPr>
      </w:pPr>
      <w:bookmarkStart w:id="28" w:name="_Toc481143621"/>
      <w:r>
        <w:rPr>
          <w:lang w:val="es-ES"/>
        </w:rPr>
        <w:t>Pearson</w:t>
      </w:r>
      <w:bookmarkEnd w:id="28"/>
    </w:p>
    <w:p w:rsidR="008C7DB9" w:rsidRDefault="008C7DB9" w:rsidP="008C7DB9">
      <w:pPr>
        <w:rPr>
          <w:lang w:val="es-ES"/>
        </w:rPr>
      </w:pPr>
    </w:p>
    <w:p w:rsidR="008C7DB9" w:rsidRPr="008C7DB9" w:rsidRDefault="008C7DB9" w:rsidP="008C7DB9">
      <w:pPr>
        <w:rPr>
          <w:lang w:val="es-ES"/>
        </w:rPr>
      </w:pPr>
    </w:p>
    <w:p w:rsidR="00815837" w:rsidRDefault="00815837" w:rsidP="00815837">
      <w:pPr>
        <w:rPr>
          <w:lang w:val="es-ES"/>
        </w:rPr>
      </w:pPr>
    </w:p>
    <w:p w:rsidR="002E2AA0" w:rsidRPr="00815837" w:rsidRDefault="002E2AA0" w:rsidP="00815837">
      <w:pPr>
        <w:rPr>
          <w:lang w:val="es-ES"/>
        </w:rPr>
      </w:pPr>
    </w:p>
    <w:p w:rsidR="00E62A23" w:rsidRDefault="00E62A23">
      <w:pPr>
        <w:spacing w:line="300" w:lineRule="auto"/>
        <w:ind w:firstLine="0"/>
        <w:jc w:val="left"/>
        <w:rPr>
          <w:lang w:val="es-ES"/>
        </w:rPr>
      </w:pPr>
      <w:r>
        <w:rPr>
          <w:lang w:val="es-ES"/>
        </w:rPr>
        <w:br w:type="page"/>
      </w:r>
    </w:p>
    <w:p w:rsidR="00E62A23" w:rsidRDefault="00E62A23" w:rsidP="00987C62">
      <w:pPr>
        <w:rPr>
          <w:lang w:val="es-ES"/>
        </w:rPr>
      </w:pPr>
    </w:p>
    <w:p w:rsidR="00987C62" w:rsidRDefault="00987C62" w:rsidP="00987C62">
      <w:pPr>
        <w:rPr>
          <w:lang w:val="es-ES"/>
        </w:rPr>
      </w:pPr>
      <w:r>
        <w:rPr>
          <w:lang w:val="es-ES"/>
        </w:rPr>
        <w:br w:type="page"/>
      </w:r>
    </w:p>
    <w:p w:rsidR="00987C62" w:rsidRDefault="009F5790" w:rsidP="009F5790">
      <w:pPr>
        <w:pStyle w:val="Ttulo1"/>
        <w:numPr>
          <w:ilvl w:val="0"/>
          <w:numId w:val="4"/>
        </w:numPr>
        <w:rPr>
          <w:lang w:val="es-ES"/>
        </w:rPr>
      </w:pPr>
      <w:bookmarkStart w:id="29" w:name="_Toc481143622"/>
      <w:r>
        <w:rPr>
          <w:lang w:val="es-ES"/>
        </w:rPr>
        <w:lastRenderedPageBreak/>
        <w:t>Recomendaciones</w:t>
      </w:r>
      <w:bookmarkEnd w:id="29"/>
    </w:p>
    <w:p w:rsidR="009F5790" w:rsidRDefault="009F5790" w:rsidP="009F5790">
      <w:pPr>
        <w:rPr>
          <w:lang w:val="es-ES"/>
        </w:rPr>
      </w:pPr>
    </w:p>
    <w:p w:rsidR="009F5790" w:rsidRDefault="009F5790" w:rsidP="009F5790">
      <w:pPr>
        <w:rPr>
          <w:lang w:val="es-ES"/>
        </w:rPr>
      </w:pPr>
    </w:p>
    <w:p w:rsidR="009F5790" w:rsidRDefault="009F5790" w:rsidP="009F5790">
      <w:pPr>
        <w:rPr>
          <w:lang w:val="es-ES"/>
        </w:rPr>
      </w:pPr>
    </w:p>
    <w:p w:rsidR="009F5790" w:rsidRDefault="009F5790" w:rsidP="009F5790">
      <w:pPr>
        <w:rPr>
          <w:lang w:val="es-ES"/>
        </w:rPr>
      </w:pPr>
      <w:r>
        <w:rPr>
          <w:lang w:val="es-ES"/>
        </w:rPr>
        <w:br w:type="page"/>
      </w:r>
    </w:p>
    <w:p w:rsidR="009F5790" w:rsidRDefault="0063152E" w:rsidP="009F5790">
      <w:pPr>
        <w:pStyle w:val="Ttulo1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>Información de Contacto</w:t>
      </w:r>
    </w:p>
    <w:p w:rsidR="009F5790" w:rsidRDefault="009F5790" w:rsidP="009F5790">
      <w:pPr>
        <w:rPr>
          <w:lang w:val="es-ES"/>
        </w:rPr>
      </w:pPr>
    </w:p>
    <w:p w:rsidR="00D5700E" w:rsidRDefault="00D5700E" w:rsidP="00D5700E">
      <w:pPr>
        <w:pStyle w:val="Ttulo2"/>
        <w:numPr>
          <w:ilvl w:val="1"/>
          <w:numId w:val="4"/>
        </w:numPr>
        <w:rPr>
          <w:lang w:val="es-ES"/>
        </w:rPr>
      </w:pPr>
      <w:bookmarkStart w:id="30" w:name="_Toc481143624"/>
      <w:r>
        <w:rPr>
          <w:lang w:val="es-ES"/>
        </w:rPr>
        <w:t>Información General de la Biblioteca</w:t>
      </w:r>
      <w:bookmarkEnd w:id="30"/>
    </w:p>
    <w:p w:rsidR="00D5700E" w:rsidRDefault="00D5700E" w:rsidP="00D5700E">
      <w:pPr>
        <w:rPr>
          <w:lang w:val="es-ES"/>
        </w:rPr>
      </w:pPr>
    </w:p>
    <w:p w:rsidR="009559B0" w:rsidRPr="00D5700E" w:rsidRDefault="009559B0" w:rsidP="009559B0">
      <w:pPr>
        <w:tabs>
          <w:tab w:val="left" w:pos="1710"/>
        </w:tabs>
        <w:rPr>
          <w:lang w:val="es-ES"/>
        </w:rPr>
      </w:pPr>
      <w:r>
        <w:rPr>
          <w:lang w:val="es-ES"/>
        </w:rPr>
        <w:tab/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59B0" w:rsidTr="00847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:rsidR="009559B0" w:rsidRDefault="009559B0" w:rsidP="00847DE9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Atributo</w:t>
            </w:r>
          </w:p>
        </w:tc>
        <w:tc>
          <w:tcPr>
            <w:tcW w:w="4675" w:type="dxa"/>
            <w:vAlign w:val="center"/>
          </w:tcPr>
          <w:p w:rsidR="009559B0" w:rsidRDefault="009559B0" w:rsidP="00847DE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Valor</w:t>
            </w:r>
          </w:p>
        </w:tc>
      </w:tr>
      <w:tr w:rsidR="009559B0" w:rsidRPr="005537B4" w:rsidTr="00847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559B0" w:rsidRDefault="009559B0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Sitio Web</w:t>
            </w:r>
          </w:p>
        </w:tc>
        <w:tc>
          <w:tcPr>
            <w:tcW w:w="4675" w:type="dxa"/>
          </w:tcPr>
          <w:p w:rsidR="009559B0" w:rsidRDefault="009559B0" w:rsidP="00847DE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www.biblio.unan.edu.ni</w:t>
            </w:r>
          </w:p>
        </w:tc>
      </w:tr>
      <w:tr w:rsidR="003C619A" w:rsidRPr="005537B4" w:rsidTr="0084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C619A" w:rsidRDefault="003C619A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Sitio Web de Bases de Datos</w:t>
            </w:r>
          </w:p>
        </w:tc>
        <w:tc>
          <w:tcPr>
            <w:tcW w:w="4675" w:type="dxa"/>
          </w:tcPr>
          <w:p w:rsidR="003C619A" w:rsidRDefault="003C619A" w:rsidP="00847DE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www.biblioacceso.unan.edu.ni</w:t>
            </w:r>
          </w:p>
        </w:tc>
      </w:tr>
      <w:tr w:rsidR="009559B0" w:rsidTr="00847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559B0" w:rsidRDefault="003C619A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4675" w:type="dxa"/>
          </w:tcPr>
          <w:p w:rsidR="009559B0" w:rsidRDefault="009559B0" w:rsidP="00847DE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(+505) </w:t>
            </w:r>
          </w:p>
        </w:tc>
      </w:tr>
      <w:tr w:rsidR="009559B0" w:rsidTr="0084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559B0" w:rsidRDefault="009559B0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Correo Electrónico</w:t>
            </w:r>
          </w:p>
        </w:tc>
        <w:tc>
          <w:tcPr>
            <w:tcW w:w="4675" w:type="dxa"/>
          </w:tcPr>
          <w:p w:rsidR="009559B0" w:rsidRDefault="009559B0" w:rsidP="00847DE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:rsidR="00D5700E" w:rsidRPr="00D5700E" w:rsidRDefault="00D5700E" w:rsidP="009559B0">
      <w:pPr>
        <w:tabs>
          <w:tab w:val="left" w:pos="1710"/>
        </w:tabs>
        <w:rPr>
          <w:lang w:val="es-ES"/>
        </w:rPr>
      </w:pPr>
    </w:p>
    <w:p w:rsidR="00D5700E" w:rsidRDefault="00D5700E" w:rsidP="009F5790">
      <w:pPr>
        <w:rPr>
          <w:lang w:val="es-ES"/>
        </w:rPr>
      </w:pPr>
    </w:p>
    <w:p w:rsidR="00D40B9A" w:rsidRDefault="0043395B" w:rsidP="0043395B">
      <w:pPr>
        <w:pStyle w:val="Ttulo2"/>
        <w:numPr>
          <w:ilvl w:val="1"/>
          <w:numId w:val="4"/>
        </w:numPr>
        <w:rPr>
          <w:lang w:val="es-ES"/>
        </w:rPr>
      </w:pPr>
      <w:bookmarkStart w:id="31" w:name="_Toc481143625"/>
      <w:r>
        <w:rPr>
          <w:lang w:val="es-ES"/>
        </w:rPr>
        <w:t>Responsable de Biblioteca</w:t>
      </w:r>
      <w:bookmarkEnd w:id="31"/>
    </w:p>
    <w:p w:rsidR="0043395B" w:rsidRDefault="0043395B" w:rsidP="0043395B">
      <w:pPr>
        <w:rPr>
          <w:lang w:val="es-ES"/>
        </w:rPr>
      </w:pP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00E" w:rsidTr="00D57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:rsidR="00D5700E" w:rsidRDefault="00D5700E" w:rsidP="00D5700E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Atributo</w:t>
            </w:r>
          </w:p>
        </w:tc>
        <w:tc>
          <w:tcPr>
            <w:tcW w:w="4675" w:type="dxa"/>
            <w:vAlign w:val="center"/>
          </w:tcPr>
          <w:p w:rsidR="00D5700E" w:rsidRDefault="00D5700E" w:rsidP="00D5700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Valor</w:t>
            </w:r>
          </w:p>
        </w:tc>
      </w:tr>
      <w:tr w:rsidR="00D5700E" w:rsidRPr="005537B4" w:rsidTr="00D57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5700E" w:rsidRDefault="00D5700E" w:rsidP="0043395B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Nombres y Apellidos</w:t>
            </w:r>
          </w:p>
        </w:tc>
        <w:tc>
          <w:tcPr>
            <w:tcW w:w="4675" w:type="dxa"/>
          </w:tcPr>
          <w:p w:rsidR="00D5700E" w:rsidRDefault="00D5700E" w:rsidP="0043395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Lic. Marlon Presentación Cano Espinoza</w:t>
            </w:r>
          </w:p>
        </w:tc>
      </w:tr>
      <w:tr w:rsidR="00D5700E" w:rsidTr="00D57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5700E" w:rsidRDefault="00D5700E" w:rsidP="0043395B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4675" w:type="dxa"/>
          </w:tcPr>
          <w:p w:rsidR="00D5700E" w:rsidRDefault="00D5700E" w:rsidP="0043395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(+505) </w:t>
            </w:r>
          </w:p>
        </w:tc>
      </w:tr>
      <w:tr w:rsidR="00D5700E" w:rsidTr="00D57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5700E" w:rsidRDefault="00D5700E" w:rsidP="0043395B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Correo Electrónico</w:t>
            </w:r>
          </w:p>
        </w:tc>
        <w:tc>
          <w:tcPr>
            <w:tcW w:w="4675" w:type="dxa"/>
          </w:tcPr>
          <w:p w:rsidR="00D5700E" w:rsidRDefault="00D5700E" w:rsidP="0043395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:rsidR="0043395B" w:rsidRDefault="0043395B" w:rsidP="0043395B">
      <w:pPr>
        <w:rPr>
          <w:lang w:val="es-ES"/>
        </w:rPr>
      </w:pPr>
    </w:p>
    <w:p w:rsidR="0043395B" w:rsidRDefault="0043395B" w:rsidP="0043395B">
      <w:pPr>
        <w:rPr>
          <w:lang w:val="es-ES"/>
        </w:rPr>
      </w:pPr>
    </w:p>
    <w:p w:rsidR="0043395B" w:rsidRDefault="0043395B" w:rsidP="0043395B">
      <w:pPr>
        <w:pStyle w:val="Ttulo2"/>
        <w:numPr>
          <w:ilvl w:val="1"/>
          <w:numId w:val="4"/>
        </w:numPr>
        <w:rPr>
          <w:lang w:val="es-ES"/>
        </w:rPr>
      </w:pPr>
      <w:bookmarkStart w:id="32" w:name="_Toc481143626"/>
      <w:r>
        <w:rPr>
          <w:lang w:val="es-ES"/>
        </w:rPr>
        <w:t>Informático de Biblioteca</w:t>
      </w:r>
      <w:bookmarkEnd w:id="32"/>
    </w:p>
    <w:p w:rsidR="0043395B" w:rsidRDefault="0043395B" w:rsidP="0043395B">
      <w:pPr>
        <w:rPr>
          <w:lang w:val="es-ES"/>
        </w:rPr>
      </w:pP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00E" w:rsidTr="00847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:rsidR="00D5700E" w:rsidRDefault="00D5700E" w:rsidP="00847DE9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Atributo</w:t>
            </w:r>
          </w:p>
        </w:tc>
        <w:tc>
          <w:tcPr>
            <w:tcW w:w="4675" w:type="dxa"/>
            <w:vAlign w:val="center"/>
          </w:tcPr>
          <w:p w:rsidR="00D5700E" w:rsidRDefault="00D5700E" w:rsidP="00847DE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Valor</w:t>
            </w:r>
          </w:p>
        </w:tc>
      </w:tr>
      <w:tr w:rsidR="00D5700E" w:rsidRPr="005537B4" w:rsidTr="00847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5700E" w:rsidRDefault="00D5700E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Nombres y Apellidos</w:t>
            </w:r>
          </w:p>
        </w:tc>
        <w:tc>
          <w:tcPr>
            <w:tcW w:w="4675" w:type="dxa"/>
          </w:tcPr>
          <w:p w:rsidR="00D5700E" w:rsidRDefault="00D5700E" w:rsidP="00847DE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Lic. Marlon Presentación Cano Espinoza</w:t>
            </w:r>
          </w:p>
        </w:tc>
      </w:tr>
      <w:tr w:rsidR="00D5700E" w:rsidTr="0084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5700E" w:rsidRDefault="00D5700E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4675" w:type="dxa"/>
          </w:tcPr>
          <w:p w:rsidR="00D5700E" w:rsidRDefault="00D5700E" w:rsidP="00847DE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(+505) </w:t>
            </w:r>
            <w:r w:rsidR="009559B0">
              <w:rPr>
                <w:lang w:val="es-ES"/>
              </w:rPr>
              <w:t>8367 1719</w:t>
            </w:r>
          </w:p>
        </w:tc>
      </w:tr>
      <w:tr w:rsidR="00D5700E" w:rsidTr="00847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5700E" w:rsidRDefault="00D5700E" w:rsidP="00847DE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Correo Electrónico</w:t>
            </w:r>
          </w:p>
        </w:tc>
        <w:tc>
          <w:tcPr>
            <w:tcW w:w="4675" w:type="dxa"/>
          </w:tcPr>
          <w:p w:rsidR="00D5700E" w:rsidRPr="003C619A" w:rsidRDefault="00C63419" w:rsidP="00847DE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hyperlink r:id="rId25" w:history="1">
              <w:r w:rsidR="003C619A" w:rsidRPr="003C619A">
                <w:rPr>
                  <w:rStyle w:val="Hipervnculo"/>
                  <w:color w:val="000000" w:themeColor="text1"/>
                  <w:lang w:val="es-ES"/>
                </w:rPr>
                <w:t>mtraatabladaa94@gmail.com</w:t>
              </w:r>
            </w:hyperlink>
          </w:p>
        </w:tc>
      </w:tr>
    </w:tbl>
    <w:p w:rsidR="0043395B" w:rsidRPr="0043395B" w:rsidRDefault="0043395B" w:rsidP="0043395B">
      <w:pPr>
        <w:rPr>
          <w:lang w:val="es-ES"/>
        </w:rPr>
      </w:pPr>
    </w:p>
    <w:sectPr w:rsidR="0043395B" w:rsidRPr="0043395B" w:rsidSect="00085B99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419" w:rsidRDefault="00C63419" w:rsidP="00085B99">
      <w:pPr>
        <w:spacing w:after="0" w:line="240" w:lineRule="auto"/>
      </w:pPr>
      <w:r>
        <w:separator/>
      </w:r>
    </w:p>
  </w:endnote>
  <w:endnote w:type="continuationSeparator" w:id="0">
    <w:p w:rsidR="00C63419" w:rsidRDefault="00C63419" w:rsidP="0008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7DE9" w:rsidRDefault="00847DE9">
    <w:pPr>
      <w:pStyle w:val="Piedepgina"/>
      <w:jc w:val="center"/>
      <w:rPr>
        <w:color w:val="B01513" w:themeColor="accent1"/>
      </w:rPr>
    </w:pPr>
    <w:r>
      <w:rPr>
        <w:color w:val="B01513" w:themeColor="accent1"/>
        <w:lang w:val="es-ES"/>
      </w:rPr>
      <w:t xml:space="preserve">Página </w:t>
    </w:r>
    <w:r>
      <w:rPr>
        <w:color w:val="B01513" w:themeColor="accent1"/>
      </w:rPr>
      <w:fldChar w:fldCharType="begin"/>
    </w:r>
    <w:r>
      <w:rPr>
        <w:color w:val="B01513" w:themeColor="accent1"/>
      </w:rPr>
      <w:instrText>PAGE  \* Arabic  \* MERGEFORMAT</w:instrText>
    </w:r>
    <w:r>
      <w:rPr>
        <w:color w:val="B01513" w:themeColor="accent1"/>
      </w:rPr>
      <w:fldChar w:fldCharType="separate"/>
    </w:r>
    <w:r w:rsidR="00E43643" w:rsidRPr="00E43643">
      <w:rPr>
        <w:noProof/>
        <w:color w:val="B01513" w:themeColor="accent1"/>
        <w:lang w:val="es-ES"/>
      </w:rPr>
      <w:t>8</w:t>
    </w:r>
    <w:r>
      <w:rPr>
        <w:color w:val="B01513" w:themeColor="accent1"/>
      </w:rPr>
      <w:fldChar w:fldCharType="end"/>
    </w:r>
    <w:r>
      <w:rPr>
        <w:color w:val="B01513" w:themeColor="accent1"/>
        <w:lang w:val="es-ES"/>
      </w:rPr>
      <w:t xml:space="preserve"> de </w:t>
    </w:r>
    <w:r>
      <w:rPr>
        <w:color w:val="B01513" w:themeColor="accent1"/>
      </w:rPr>
      <w:fldChar w:fldCharType="begin"/>
    </w:r>
    <w:r>
      <w:rPr>
        <w:color w:val="B01513" w:themeColor="accent1"/>
      </w:rPr>
      <w:instrText>NUMPAGES  \* Arabic  \* MERGEFORMAT</w:instrText>
    </w:r>
    <w:r>
      <w:rPr>
        <w:color w:val="B01513" w:themeColor="accent1"/>
      </w:rPr>
      <w:fldChar w:fldCharType="separate"/>
    </w:r>
    <w:r w:rsidR="00E43643" w:rsidRPr="00E43643">
      <w:rPr>
        <w:noProof/>
        <w:color w:val="B01513" w:themeColor="accent1"/>
        <w:lang w:val="es-ES"/>
      </w:rPr>
      <w:t>15</w:t>
    </w:r>
    <w:r>
      <w:rPr>
        <w:color w:val="B01513" w:themeColor="accent1"/>
      </w:rPr>
      <w:fldChar w:fldCharType="end"/>
    </w:r>
  </w:p>
  <w:p w:rsidR="00847DE9" w:rsidRDefault="00847DE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419" w:rsidRDefault="00C63419" w:rsidP="00085B99">
      <w:pPr>
        <w:spacing w:after="0" w:line="240" w:lineRule="auto"/>
      </w:pPr>
      <w:r>
        <w:separator/>
      </w:r>
    </w:p>
  </w:footnote>
  <w:footnote w:type="continuationSeparator" w:id="0">
    <w:p w:rsidR="00C63419" w:rsidRDefault="00C63419" w:rsidP="00085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7DE9" w:rsidRDefault="00847DE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8153D"/>
    <w:multiLevelType w:val="hybridMultilevel"/>
    <w:tmpl w:val="F93AC65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D177F7C"/>
    <w:multiLevelType w:val="hybridMultilevel"/>
    <w:tmpl w:val="2E5CCB5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5F6D50"/>
    <w:multiLevelType w:val="hybridMultilevel"/>
    <w:tmpl w:val="CF6C02C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052790C"/>
    <w:multiLevelType w:val="hybridMultilevel"/>
    <w:tmpl w:val="306C04E6"/>
    <w:lvl w:ilvl="0" w:tplc="CF8491C8">
      <w:start w:val="1"/>
      <w:numFmt w:val="bullet"/>
      <w:lvlText w:val="»"/>
      <w:lvlJc w:val="left"/>
      <w:pPr>
        <w:ind w:left="144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8277405"/>
    <w:multiLevelType w:val="multilevel"/>
    <w:tmpl w:val="899CBD1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>
    <w:nsid w:val="6F600922"/>
    <w:multiLevelType w:val="multilevel"/>
    <w:tmpl w:val="1DEC3ED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>
    <w:nsid w:val="708B558F"/>
    <w:multiLevelType w:val="hybridMultilevel"/>
    <w:tmpl w:val="439AB566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2B85A37"/>
    <w:multiLevelType w:val="hybridMultilevel"/>
    <w:tmpl w:val="7460F9C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D910436"/>
    <w:multiLevelType w:val="hybridMultilevel"/>
    <w:tmpl w:val="76EA58BE"/>
    <w:lvl w:ilvl="0" w:tplc="CF8491C8">
      <w:start w:val="1"/>
      <w:numFmt w:val="bullet"/>
      <w:lvlText w:val="»"/>
      <w:lvlJc w:val="left"/>
      <w:pPr>
        <w:ind w:left="144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AD5"/>
    <w:rsid w:val="0005007F"/>
    <w:rsid w:val="00085B99"/>
    <w:rsid w:val="00091227"/>
    <w:rsid w:val="00140FB3"/>
    <w:rsid w:val="001652A3"/>
    <w:rsid w:val="00172C72"/>
    <w:rsid w:val="00202A9D"/>
    <w:rsid w:val="00241F8D"/>
    <w:rsid w:val="002556A5"/>
    <w:rsid w:val="00255AB5"/>
    <w:rsid w:val="00293D6F"/>
    <w:rsid w:val="002A7517"/>
    <w:rsid w:val="002E2AA0"/>
    <w:rsid w:val="00302D27"/>
    <w:rsid w:val="00311960"/>
    <w:rsid w:val="00320A00"/>
    <w:rsid w:val="0032783D"/>
    <w:rsid w:val="00335E1A"/>
    <w:rsid w:val="00381C73"/>
    <w:rsid w:val="0039373E"/>
    <w:rsid w:val="003A2686"/>
    <w:rsid w:val="003A7891"/>
    <w:rsid w:val="003B238A"/>
    <w:rsid w:val="003C619A"/>
    <w:rsid w:val="003D6455"/>
    <w:rsid w:val="003E6819"/>
    <w:rsid w:val="0043395B"/>
    <w:rsid w:val="00437EEA"/>
    <w:rsid w:val="00457D36"/>
    <w:rsid w:val="004E6CF2"/>
    <w:rsid w:val="005079B1"/>
    <w:rsid w:val="005205D2"/>
    <w:rsid w:val="005537B4"/>
    <w:rsid w:val="005B6936"/>
    <w:rsid w:val="005C575D"/>
    <w:rsid w:val="005E19A6"/>
    <w:rsid w:val="005F4473"/>
    <w:rsid w:val="005F55B5"/>
    <w:rsid w:val="0063152E"/>
    <w:rsid w:val="0063160C"/>
    <w:rsid w:val="006518B1"/>
    <w:rsid w:val="006532C3"/>
    <w:rsid w:val="006708AB"/>
    <w:rsid w:val="006B473D"/>
    <w:rsid w:val="006C05BA"/>
    <w:rsid w:val="006E7304"/>
    <w:rsid w:val="007958F3"/>
    <w:rsid w:val="007E1972"/>
    <w:rsid w:val="00815837"/>
    <w:rsid w:val="00827275"/>
    <w:rsid w:val="008328BE"/>
    <w:rsid w:val="008447CB"/>
    <w:rsid w:val="00847DE9"/>
    <w:rsid w:val="00856BB1"/>
    <w:rsid w:val="00872D4A"/>
    <w:rsid w:val="008914A2"/>
    <w:rsid w:val="008C6251"/>
    <w:rsid w:val="008C7DB9"/>
    <w:rsid w:val="008D6FB3"/>
    <w:rsid w:val="008E24E8"/>
    <w:rsid w:val="008F7CF9"/>
    <w:rsid w:val="009154F4"/>
    <w:rsid w:val="00920A90"/>
    <w:rsid w:val="00933E21"/>
    <w:rsid w:val="009559B0"/>
    <w:rsid w:val="00984F1C"/>
    <w:rsid w:val="00987C62"/>
    <w:rsid w:val="009B529C"/>
    <w:rsid w:val="009C6290"/>
    <w:rsid w:val="009F5790"/>
    <w:rsid w:val="00A717A8"/>
    <w:rsid w:val="00A93BC3"/>
    <w:rsid w:val="00AC1683"/>
    <w:rsid w:val="00B61D5F"/>
    <w:rsid w:val="00BC6503"/>
    <w:rsid w:val="00C06B05"/>
    <w:rsid w:val="00C11D14"/>
    <w:rsid w:val="00C215D9"/>
    <w:rsid w:val="00C23C07"/>
    <w:rsid w:val="00C37619"/>
    <w:rsid w:val="00C47284"/>
    <w:rsid w:val="00C63419"/>
    <w:rsid w:val="00C756DA"/>
    <w:rsid w:val="00CB6424"/>
    <w:rsid w:val="00CD25CB"/>
    <w:rsid w:val="00CD4F63"/>
    <w:rsid w:val="00CD6568"/>
    <w:rsid w:val="00D20541"/>
    <w:rsid w:val="00D40B9A"/>
    <w:rsid w:val="00D5700E"/>
    <w:rsid w:val="00D62A2F"/>
    <w:rsid w:val="00DC7A0B"/>
    <w:rsid w:val="00DF0E4F"/>
    <w:rsid w:val="00E15457"/>
    <w:rsid w:val="00E43643"/>
    <w:rsid w:val="00E62A23"/>
    <w:rsid w:val="00E63F50"/>
    <w:rsid w:val="00E9693A"/>
    <w:rsid w:val="00EC2BF0"/>
    <w:rsid w:val="00EC59F9"/>
    <w:rsid w:val="00EE2BC9"/>
    <w:rsid w:val="00EF7010"/>
    <w:rsid w:val="00F210B8"/>
    <w:rsid w:val="00F42F63"/>
    <w:rsid w:val="00F75647"/>
    <w:rsid w:val="00FC3AD5"/>
    <w:rsid w:val="00FF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C88AE-293D-40A7-9427-FED5B8A4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8F3"/>
    <w:pPr>
      <w:spacing w:line="360" w:lineRule="auto"/>
      <w:ind w:firstLine="720"/>
      <w:jc w:val="both"/>
    </w:pPr>
    <w:rPr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7958F3"/>
    <w:pPr>
      <w:keepNext/>
      <w:keepLines/>
      <w:spacing w:before="400" w:after="40" w:line="240" w:lineRule="auto"/>
      <w:ind w:firstLine="0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is">
    <w:name w:val="Emphasis"/>
    <w:basedOn w:val="Fuentedeprrafopredeter"/>
    <w:uiPriority w:val="20"/>
    <w:qFormat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7958F3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B01513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ipervnculo">
    <w:name w:val="Hyperlink"/>
    <w:basedOn w:val="Fuentedeprrafopredeter"/>
    <w:uiPriority w:val="99"/>
    <w:unhideWhenUsed/>
    <w:rPr>
      <w:color w:val="4FB8C1" w:themeColor="text2" w:themeTint="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DFFCB" w:themeColor="followedHyperlink"/>
      <w:u w:val="single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ind w:firstLine="720"/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8"/>
      <w:szCs w:val="28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85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5B99"/>
  </w:style>
  <w:style w:type="paragraph" w:styleId="Piedepgina">
    <w:name w:val="footer"/>
    <w:basedOn w:val="Normal"/>
    <w:link w:val="PiedepginaCar"/>
    <w:uiPriority w:val="99"/>
    <w:unhideWhenUsed/>
    <w:rsid w:val="00085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5B99"/>
  </w:style>
  <w:style w:type="paragraph" w:styleId="TtulodeTDC">
    <w:name w:val="TOC Heading"/>
    <w:basedOn w:val="Ttulo1"/>
    <w:next w:val="Normal"/>
    <w:uiPriority w:val="39"/>
    <w:unhideWhenUsed/>
    <w:qFormat/>
    <w:rsid w:val="00085B99"/>
    <w:pPr>
      <w:spacing w:before="240" w:after="0" w:line="259" w:lineRule="auto"/>
      <w:outlineLvl w:val="9"/>
    </w:pPr>
    <w:rPr>
      <w:color w:val="830F0E" w:themeColor="accent1" w:themeShade="BF"/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C05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05BA"/>
    <w:pPr>
      <w:spacing w:after="100"/>
      <w:ind w:left="180"/>
    </w:pPr>
  </w:style>
  <w:style w:type="table" w:styleId="Tablaconcuadrcula">
    <w:name w:val="Table Grid"/>
    <w:basedOn w:val="Tablanormal"/>
    <w:uiPriority w:val="39"/>
    <w:rsid w:val="00D570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4-nfasis1">
    <w:name w:val="Grid Table 4 Accent 1"/>
    <w:basedOn w:val="Tablanormal"/>
    <w:uiPriority w:val="49"/>
    <w:rsid w:val="00D5700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C5654" w:themeColor="accent1" w:themeTint="99"/>
        <w:left w:val="single" w:sz="4" w:space="0" w:color="EC5654" w:themeColor="accent1" w:themeTint="99"/>
        <w:bottom w:val="single" w:sz="4" w:space="0" w:color="EC5654" w:themeColor="accent1" w:themeTint="99"/>
        <w:right w:val="single" w:sz="4" w:space="0" w:color="EC5654" w:themeColor="accent1" w:themeTint="99"/>
        <w:insideH w:val="single" w:sz="4" w:space="0" w:color="EC5654" w:themeColor="accent1" w:themeTint="99"/>
        <w:insideV w:val="single" w:sz="4" w:space="0" w:color="EC565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01513" w:themeColor="accent1"/>
          <w:left w:val="single" w:sz="4" w:space="0" w:color="B01513" w:themeColor="accent1"/>
          <w:bottom w:val="single" w:sz="4" w:space="0" w:color="B01513" w:themeColor="accent1"/>
          <w:right w:val="single" w:sz="4" w:space="0" w:color="B01513" w:themeColor="accent1"/>
          <w:insideH w:val="nil"/>
          <w:insideV w:val="nil"/>
        </w:tcBorders>
        <w:shd w:val="clear" w:color="auto" w:fill="B01513" w:themeFill="accent1"/>
      </w:tcPr>
    </w:tblStylePr>
    <w:tblStylePr w:type="lastRow">
      <w:rPr>
        <w:b/>
        <w:bCs/>
      </w:rPr>
      <w:tblPr/>
      <w:tcPr>
        <w:tcBorders>
          <w:top w:val="double" w:sz="4" w:space="0" w:color="B0151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6C6" w:themeFill="accent1" w:themeFillTint="33"/>
      </w:tcPr>
    </w:tblStylePr>
    <w:tblStylePr w:type="band1Horz">
      <w:tblPr/>
      <w:tcPr>
        <w:shd w:val="clear" w:color="auto" w:fill="F9C6C6" w:themeFill="accen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EC2BF0"/>
    <w:pPr>
      <w:spacing w:after="0"/>
    </w:pPr>
  </w:style>
  <w:style w:type="paragraph" w:styleId="TDC3">
    <w:name w:val="toc 3"/>
    <w:basedOn w:val="Normal"/>
    <w:next w:val="Normal"/>
    <w:autoRedefine/>
    <w:uiPriority w:val="39"/>
    <w:unhideWhenUsed/>
    <w:rsid w:val="00E63F50"/>
    <w:pPr>
      <w:spacing w:after="10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D:\GitHub\Biblioteca-FAREM-Chontales\Manual%20de%20PERii\Manual%20de%20PERii.docx" TargetMode="External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file:///D:\GitHub\Biblioteca-FAREM-Chontales\Manual%20de%20PERii\Manual%20de%20PERii.docx" TargetMode="External"/><Relationship Id="rId17" Type="http://schemas.openxmlformats.org/officeDocument/2006/relationships/image" Target="media/image3.png"/><Relationship Id="rId25" Type="http://schemas.openxmlformats.org/officeDocument/2006/relationships/hyperlink" Target="mailto:mtraatabladaa94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D:\GitHub\Biblioteca-FAREM-Chontales\Manual%20de%20PERii\Manual%20de%20PERii.docx" TargetMode="Externa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hyperlink" Target="http://www.biblioacceso.unan.edu.ni/index.php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yperlink" Target="mailto:mtraatabladaa94@gmail.com" TargetMode="External"/><Relationship Id="rId14" Type="http://schemas.openxmlformats.org/officeDocument/2006/relationships/hyperlink" Target="file:///D:\GitHub\Biblioteca-FAREM-Chontales\Manual%20de%20PERii\Manual%20de%20PERii.docx" TargetMode="External"/><Relationship Id="rId22" Type="http://schemas.openxmlformats.org/officeDocument/2006/relationships/hyperlink" Target="mailto:biblioteca.unanmanagua@gmail.com" TargetMode="External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Plantillas\Dise&#241;o%20de%20iones.dotx" TargetMode="External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FDC51-C596-4B3A-9204-0B37667B2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</Template>
  <TotalTime>617</TotalTime>
  <Pages>1</Pages>
  <Words>2013</Words>
  <Characters>11077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keywords/>
  <cp:lastModifiedBy>Windows User</cp:lastModifiedBy>
  <cp:revision>79</cp:revision>
  <cp:lastPrinted>2017-05-18T22:39:00Z</cp:lastPrinted>
  <dcterms:created xsi:type="dcterms:W3CDTF">2017-04-27T16:54:00Z</dcterms:created>
  <dcterms:modified xsi:type="dcterms:W3CDTF">2017-05-18T22:47:00Z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